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FE7785" w14:textId="77777777" w:rsidR="00D6397A" w:rsidRPr="00D6397A" w:rsidRDefault="00D6397A" w:rsidP="00D6397A">
      <w:pPr>
        <w:rPr>
          <w:b/>
          <w:bCs/>
        </w:rPr>
      </w:pPr>
      <w:r w:rsidRPr="00D6397A">
        <w:rPr>
          <w:b/>
          <w:bCs/>
        </w:rPr>
        <w:t>User stories</w:t>
      </w:r>
    </w:p>
    <w:p w14:paraId="053C1D62" w14:textId="77777777" w:rsidR="00D6397A" w:rsidRPr="00D6397A" w:rsidRDefault="00D6397A" w:rsidP="00D6397A">
      <w:pPr>
        <w:rPr>
          <w:b/>
          <w:bCs/>
        </w:rPr>
      </w:pPr>
      <w:r w:rsidRPr="00D6397A">
        <w:rPr>
          <w:b/>
          <w:bCs/>
        </w:rPr>
        <w:t>User story 1</w:t>
      </w:r>
    </w:p>
    <w:p w14:paraId="6E3FF9F0" w14:textId="77777777" w:rsidR="00D6397A" w:rsidRPr="00D6397A" w:rsidRDefault="00D6397A" w:rsidP="00D6397A">
      <w:r w:rsidRPr="00D6397A">
        <w:t>As a learner, I want to register an account so that I can access the portal.</w:t>
      </w:r>
    </w:p>
    <w:p w14:paraId="27645504" w14:textId="77777777" w:rsidR="00D6397A" w:rsidRPr="00D6397A" w:rsidRDefault="00D6397A" w:rsidP="00D6397A">
      <w:r w:rsidRPr="00D6397A">
        <w:rPr>
          <w:b/>
          <w:bCs/>
        </w:rPr>
        <w:t>Acceptance criteria</w:t>
      </w:r>
    </w:p>
    <w:p w14:paraId="4F1E326D" w14:textId="77777777" w:rsidR="00D6397A" w:rsidRPr="00D6397A" w:rsidRDefault="00D6397A" w:rsidP="00D6397A">
      <w:pPr>
        <w:numPr>
          <w:ilvl w:val="0"/>
          <w:numId w:val="1"/>
        </w:numPr>
      </w:pPr>
      <w:r w:rsidRPr="00D6397A">
        <w:t>Registration form accepts valid data.</w:t>
      </w:r>
    </w:p>
    <w:p w14:paraId="54814D5F" w14:textId="77777777" w:rsidR="00D6397A" w:rsidRPr="00D6397A" w:rsidRDefault="00D6397A" w:rsidP="00D6397A">
      <w:pPr>
        <w:numPr>
          <w:ilvl w:val="0"/>
          <w:numId w:val="1"/>
        </w:numPr>
      </w:pPr>
      <w:r w:rsidRPr="00D6397A">
        <w:t>User account is created.</w:t>
      </w:r>
    </w:p>
    <w:p w14:paraId="7F82242D" w14:textId="77777777" w:rsidR="00D6397A" w:rsidRPr="00D6397A" w:rsidRDefault="00D6397A" w:rsidP="00D6397A">
      <w:pPr>
        <w:numPr>
          <w:ilvl w:val="0"/>
          <w:numId w:val="1"/>
        </w:numPr>
      </w:pPr>
      <w:r w:rsidRPr="00D6397A">
        <w:t>User is redirected to login.</w:t>
      </w:r>
    </w:p>
    <w:p w14:paraId="3EB2DD6A" w14:textId="77777777" w:rsidR="00D6397A" w:rsidRPr="00D6397A" w:rsidRDefault="00D6397A" w:rsidP="00D6397A">
      <w:pPr>
        <w:rPr>
          <w:b/>
          <w:bCs/>
        </w:rPr>
      </w:pPr>
      <w:r w:rsidRPr="00D6397A">
        <w:rPr>
          <w:b/>
          <w:bCs/>
        </w:rPr>
        <w:t>User story 2</w:t>
      </w:r>
    </w:p>
    <w:p w14:paraId="6EE50A24" w14:textId="77777777" w:rsidR="00D6397A" w:rsidRPr="00D6397A" w:rsidRDefault="00D6397A" w:rsidP="00D6397A">
      <w:r w:rsidRPr="00D6397A">
        <w:t>As a learner, I want to log in securely so that I can access my tasks.</w:t>
      </w:r>
    </w:p>
    <w:p w14:paraId="63C2F0BA" w14:textId="77777777" w:rsidR="00D6397A" w:rsidRPr="00D6397A" w:rsidRDefault="00D6397A" w:rsidP="00D6397A">
      <w:r w:rsidRPr="00D6397A">
        <w:rPr>
          <w:b/>
          <w:bCs/>
        </w:rPr>
        <w:t>Acceptance criteria</w:t>
      </w:r>
    </w:p>
    <w:p w14:paraId="4899EDE8" w14:textId="77777777" w:rsidR="00D6397A" w:rsidRPr="00D6397A" w:rsidRDefault="00D6397A" w:rsidP="00D6397A">
      <w:pPr>
        <w:numPr>
          <w:ilvl w:val="0"/>
          <w:numId w:val="2"/>
        </w:numPr>
      </w:pPr>
      <w:r w:rsidRPr="00D6397A">
        <w:t>Valid credentials allow login.</w:t>
      </w:r>
    </w:p>
    <w:p w14:paraId="5448AB0E" w14:textId="77777777" w:rsidR="00D6397A" w:rsidRPr="00D6397A" w:rsidRDefault="00D6397A" w:rsidP="00D6397A">
      <w:pPr>
        <w:numPr>
          <w:ilvl w:val="0"/>
          <w:numId w:val="2"/>
        </w:numPr>
      </w:pPr>
      <w:r w:rsidRPr="00D6397A">
        <w:t>Invalid credentials show an error.</w:t>
      </w:r>
    </w:p>
    <w:p w14:paraId="02D726C2" w14:textId="77777777" w:rsidR="00D6397A" w:rsidRPr="00D6397A" w:rsidRDefault="00D6397A" w:rsidP="00D6397A">
      <w:pPr>
        <w:rPr>
          <w:b/>
          <w:bCs/>
        </w:rPr>
      </w:pPr>
      <w:r w:rsidRPr="00D6397A">
        <w:rPr>
          <w:b/>
          <w:bCs/>
        </w:rPr>
        <w:t>User story 3</w:t>
      </w:r>
    </w:p>
    <w:p w14:paraId="12F69ED2" w14:textId="77777777" w:rsidR="00D6397A" w:rsidRPr="00D6397A" w:rsidRDefault="00D6397A" w:rsidP="00D6397A">
      <w:r w:rsidRPr="00D6397A">
        <w:t>As a learner, I want to create a task so that I can manage my learning activities.</w:t>
      </w:r>
    </w:p>
    <w:p w14:paraId="1A379691" w14:textId="77777777" w:rsidR="00D6397A" w:rsidRPr="00D6397A" w:rsidRDefault="00D6397A" w:rsidP="00D6397A">
      <w:r w:rsidRPr="00D6397A">
        <w:rPr>
          <w:b/>
          <w:bCs/>
        </w:rPr>
        <w:t>Acceptance criteria</w:t>
      </w:r>
    </w:p>
    <w:p w14:paraId="6197EC99" w14:textId="77777777" w:rsidR="00D6397A" w:rsidRPr="00D6397A" w:rsidRDefault="00D6397A" w:rsidP="00D6397A">
      <w:pPr>
        <w:numPr>
          <w:ilvl w:val="0"/>
          <w:numId w:val="3"/>
        </w:numPr>
      </w:pPr>
      <w:r w:rsidRPr="00D6397A">
        <w:t>Task is saved in Firebase.</w:t>
      </w:r>
    </w:p>
    <w:p w14:paraId="1C5CA511" w14:textId="77777777" w:rsidR="00D6397A" w:rsidRPr="00D6397A" w:rsidRDefault="00D6397A" w:rsidP="00D6397A">
      <w:pPr>
        <w:numPr>
          <w:ilvl w:val="0"/>
          <w:numId w:val="3"/>
        </w:numPr>
      </w:pPr>
      <w:r w:rsidRPr="00D6397A">
        <w:t>Task appears on the dashboard.</w:t>
      </w:r>
    </w:p>
    <w:p w14:paraId="29353DD7" w14:textId="77777777" w:rsidR="00D6397A" w:rsidRPr="00D6397A" w:rsidRDefault="00D6397A" w:rsidP="00D6397A">
      <w:pPr>
        <w:rPr>
          <w:b/>
          <w:bCs/>
        </w:rPr>
      </w:pPr>
      <w:r w:rsidRPr="00D6397A">
        <w:rPr>
          <w:b/>
          <w:bCs/>
        </w:rPr>
        <w:t>User story 4</w:t>
      </w:r>
    </w:p>
    <w:p w14:paraId="7A923193" w14:textId="77777777" w:rsidR="00D6397A" w:rsidRPr="00D6397A" w:rsidRDefault="00D6397A" w:rsidP="00D6397A">
      <w:r w:rsidRPr="00D6397A">
        <w:t>As a learner, I want to edit a task so that I can update my work.</w:t>
      </w:r>
    </w:p>
    <w:p w14:paraId="5584D7C0" w14:textId="77777777" w:rsidR="00D6397A" w:rsidRPr="00D6397A" w:rsidRDefault="00D6397A" w:rsidP="00D6397A">
      <w:r w:rsidRPr="00D6397A">
        <w:rPr>
          <w:b/>
          <w:bCs/>
        </w:rPr>
        <w:t>Acceptance criteria</w:t>
      </w:r>
    </w:p>
    <w:p w14:paraId="6455CA9F" w14:textId="77777777" w:rsidR="00D6397A" w:rsidRPr="00D6397A" w:rsidRDefault="00D6397A" w:rsidP="00D6397A">
      <w:pPr>
        <w:numPr>
          <w:ilvl w:val="0"/>
          <w:numId w:val="4"/>
        </w:numPr>
      </w:pPr>
      <w:r w:rsidRPr="00D6397A">
        <w:t>Task information can be modified.</w:t>
      </w:r>
    </w:p>
    <w:p w14:paraId="4A4B28DA" w14:textId="77777777" w:rsidR="00D6397A" w:rsidRPr="00D6397A" w:rsidRDefault="00D6397A" w:rsidP="00D6397A">
      <w:pPr>
        <w:numPr>
          <w:ilvl w:val="0"/>
          <w:numId w:val="4"/>
        </w:numPr>
      </w:pPr>
      <w:r w:rsidRPr="00D6397A">
        <w:t>Changes are saved.</w:t>
      </w:r>
    </w:p>
    <w:p w14:paraId="406B0D09" w14:textId="77777777" w:rsidR="00D6397A" w:rsidRPr="00D6397A" w:rsidRDefault="00D6397A" w:rsidP="00D6397A">
      <w:pPr>
        <w:rPr>
          <w:b/>
          <w:bCs/>
        </w:rPr>
      </w:pPr>
      <w:r w:rsidRPr="00D6397A">
        <w:rPr>
          <w:b/>
          <w:bCs/>
        </w:rPr>
        <w:t>User story 5</w:t>
      </w:r>
    </w:p>
    <w:p w14:paraId="65DFE3F0" w14:textId="77777777" w:rsidR="00D6397A" w:rsidRPr="00D6397A" w:rsidRDefault="00D6397A" w:rsidP="00D6397A">
      <w:r w:rsidRPr="00D6397A">
        <w:t>As a learner, I want to delete a task so that I can remove unnecessary work.</w:t>
      </w:r>
    </w:p>
    <w:p w14:paraId="59386DF0" w14:textId="77777777" w:rsidR="00D6397A" w:rsidRPr="00D6397A" w:rsidRDefault="00D6397A" w:rsidP="00D6397A">
      <w:r w:rsidRPr="00D6397A">
        <w:rPr>
          <w:b/>
          <w:bCs/>
        </w:rPr>
        <w:t>Acceptance criteria</w:t>
      </w:r>
    </w:p>
    <w:p w14:paraId="64DE84C6" w14:textId="77777777" w:rsidR="00D6397A" w:rsidRPr="00D6397A" w:rsidRDefault="00D6397A" w:rsidP="00D6397A">
      <w:pPr>
        <w:numPr>
          <w:ilvl w:val="0"/>
          <w:numId w:val="5"/>
        </w:numPr>
      </w:pPr>
      <w:r w:rsidRPr="00D6397A">
        <w:t>Confirmation dialog appears.</w:t>
      </w:r>
    </w:p>
    <w:p w14:paraId="4798920C" w14:textId="77777777" w:rsidR="00D6397A" w:rsidRPr="00D6397A" w:rsidRDefault="00D6397A" w:rsidP="00D6397A">
      <w:pPr>
        <w:numPr>
          <w:ilvl w:val="0"/>
          <w:numId w:val="5"/>
        </w:numPr>
      </w:pPr>
      <w:r w:rsidRPr="00D6397A">
        <w:t>Task is removed after confirmation.</w:t>
      </w:r>
    </w:p>
    <w:p w14:paraId="4327A256" w14:textId="77777777" w:rsidR="00D6397A" w:rsidRPr="00D6397A" w:rsidRDefault="00D6397A" w:rsidP="00D6397A">
      <w:pPr>
        <w:rPr>
          <w:b/>
          <w:bCs/>
        </w:rPr>
      </w:pPr>
      <w:r w:rsidRPr="00D6397A">
        <w:rPr>
          <w:b/>
          <w:bCs/>
        </w:rPr>
        <w:t>User story 6</w:t>
      </w:r>
    </w:p>
    <w:p w14:paraId="628B9E1F" w14:textId="77777777" w:rsidR="00D6397A" w:rsidRPr="00D6397A" w:rsidRDefault="00D6397A" w:rsidP="00D6397A">
      <w:r w:rsidRPr="00D6397A">
        <w:lastRenderedPageBreak/>
        <w:t>As a learner, I want to book a support session so that I can receive academic assistance.</w:t>
      </w:r>
    </w:p>
    <w:p w14:paraId="213E0625" w14:textId="77777777" w:rsidR="00D6397A" w:rsidRPr="00D6397A" w:rsidRDefault="00D6397A" w:rsidP="00D6397A">
      <w:r w:rsidRPr="00D6397A">
        <w:rPr>
          <w:b/>
          <w:bCs/>
        </w:rPr>
        <w:t>Acceptance criteria</w:t>
      </w:r>
    </w:p>
    <w:p w14:paraId="637E8F15" w14:textId="77777777" w:rsidR="00D6397A" w:rsidRPr="00D6397A" w:rsidRDefault="00D6397A" w:rsidP="00D6397A">
      <w:pPr>
        <w:numPr>
          <w:ilvl w:val="0"/>
          <w:numId w:val="6"/>
        </w:numPr>
      </w:pPr>
      <w:r w:rsidRPr="00D6397A">
        <w:t>Booking form validates input.</w:t>
      </w:r>
    </w:p>
    <w:p w14:paraId="09440A13" w14:textId="77777777" w:rsidR="00D6397A" w:rsidRPr="00D6397A" w:rsidRDefault="00D6397A" w:rsidP="00D6397A">
      <w:pPr>
        <w:numPr>
          <w:ilvl w:val="0"/>
          <w:numId w:val="6"/>
        </w:numPr>
      </w:pPr>
      <w:r w:rsidRPr="00D6397A">
        <w:t>Booking is stored in Firebase.</w:t>
      </w:r>
    </w:p>
    <w:p w14:paraId="12432E88" w14:textId="77777777" w:rsidR="00D6397A" w:rsidRPr="00D6397A" w:rsidRDefault="00D6397A" w:rsidP="00D6397A">
      <w:pPr>
        <w:numPr>
          <w:ilvl w:val="0"/>
          <w:numId w:val="6"/>
        </w:numPr>
      </w:pPr>
      <w:r w:rsidRPr="00D6397A">
        <w:t>Success message is displayed.</w:t>
      </w:r>
    </w:p>
    <w:p w14:paraId="3DEE1FFA" w14:textId="77777777" w:rsidR="00D6397A" w:rsidRPr="003623D8" w:rsidRDefault="00D6397A">
      <w:pPr>
        <w:rPr>
          <w:lang w:val="en-US"/>
        </w:rPr>
      </w:pPr>
    </w:p>
    <w:sectPr w:rsidR="00D6397A" w:rsidRPr="00362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5603C2"/>
    <w:multiLevelType w:val="multilevel"/>
    <w:tmpl w:val="CED6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75894"/>
    <w:multiLevelType w:val="multilevel"/>
    <w:tmpl w:val="E954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963D5"/>
    <w:multiLevelType w:val="multilevel"/>
    <w:tmpl w:val="38D6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B571E"/>
    <w:multiLevelType w:val="multilevel"/>
    <w:tmpl w:val="D31E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F0B85"/>
    <w:multiLevelType w:val="multilevel"/>
    <w:tmpl w:val="1A24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C773F"/>
    <w:multiLevelType w:val="multilevel"/>
    <w:tmpl w:val="FE4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937141">
    <w:abstractNumId w:val="4"/>
  </w:num>
  <w:num w:numId="2" w16cid:durableId="2072849992">
    <w:abstractNumId w:val="0"/>
  </w:num>
  <w:num w:numId="3" w16cid:durableId="1396781467">
    <w:abstractNumId w:val="1"/>
  </w:num>
  <w:num w:numId="4" w16cid:durableId="1225289491">
    <w:abstractNumId w:val="2"/>
  </w:num>
  <w:num w:numId="5" w16cid:durableId="422845581">
    <w:abstractNumId w:val="5"/>
  </w:num>
  <w:num w:numId="6" w16cid:durableId="30054810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7A"/>
    <w:rsid w:val="000C075F"/>
    <w:rsid w:val="003623D8"/>
    <w:rsid w:val="0095568B"/>
    <w:rsid w:val="00D6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396F60"/>
  <w15:chartTrackingRefBased/>
  <w15:docId w15:val="{913B9711-93F3-1046-B3D7-3B75C679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ser/Documents/Learner-Support-Portal/Docs/User%20Stories%20Java%20Projec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 Stories Java Project.dotx</Template>
  <TotalTime>1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Kenneth Gurure</cp:lastModifiedBy>
  <cp:revision>1</cp:revision>
  <dcterms:created xsi:type="dcterms:W3CDTF">2026-08-08T20:27:00Z</dcterms:created>
  <dcterms:modified xsi:type="dcterms:W3CDTF">2026-08-08T20:28:00Z</dcterms:modified>
</cp:coreProperties>
</file>