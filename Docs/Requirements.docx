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7C41B" w14:textId="69CDB076" w:rsidR="006B5E5A" w:rsidRDefault="006B5E5A" w:rsidP="006B5E5A">
      <w:r w:rsidRPr="0B5787B1">
        <w:rPr>
          <w:b/>
          <w:bCs/>
          <w:sz w:val="32"/>
          <w:szCs w:val="32"/>
        </w:rPr>
        <w:t xml:space="preserve">Requirements </w:t>
      </w:r>
    </w:p>
    <w:p w14:paraId="23520A2D" w14:textId="77777777" w:rsidR="00872C71" w:rsidRPr="00872C71" w:rsidRDefault="00872C71" w:rsidP="00872C71">
      <w:pPr>
        <w:rPr>
          <w:b/>
          <w:bCs/>
          <w:sz w:val="28"/>
          <w:szCs w:val="28"/>
          <w:lang w:val="en-ZA"/>
        </w:rPr>
      </w:pPr>
      <w:r w:rsidRPr="00872C71">
        <w:rPr>
          <w:b/>
          <w:bCs/>
          <w:sz w:val="28"/>
          <w:szCs w:val="28"/>
          <w:lang w:val="en-ZA"/>
        </w:rPr>
        <w:t>Functional requirements</w:t>
      </w:r>
    </w:p>
    <w:p w14:paraId="1D5D22E3" w14:textId="77777777" w:rsidR="00872C71" w:rsidRPr="00872C71" w:rsidRDefault="00872C71" w:rsidP="00872C71">
      <w:pPr>
        <w:rPr>
          <w:b/>
          <w:bCs/>
          <w:sz w:val="28"/>
          <w:szCs w:val="28"/>
          <w:lang w:val="en-ZA"/>
        </w:rPr>
      </w:pPr>
      <w:r w:rsidRPr="00872C71">
        <w:rPr>
          <w:b/>
          <w:bCs/>
          <w:sz w:val="28"/>
          <w:szCs w:val="28"/>
          <w:lang w:val="en-ZA"/>
        </w:rPr>
        <w:t>Authentication</w:t>
      </w:r>
    </w:p>
    <w:p w14:paraId="19101D55" w14:textId="77777777" w:rsidR="00872C71" w:rsidRPr="00872C71" w:rsidRDefault="00872C71" w:rsidP="00872C71">
      <w:pPr>
        <w:numPr>
          <w:ilvl w:val="0"/>
          <w:numId w:val="2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User registration</w:t>
      </w:r>
    </w:p>
    <w:p w14:paraId="1A420891" w14:textId="77777777" w:rsidR="00872C71" w:rsidRPr="00872C71" w:rsidRDefault="00872C71" w:rsidP="00872C71">
      <w:pPr>
        <w:numPr>
          <w:ilvl w:val="0"/>
          <w:numId w:val="2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User login</w:t>
      </w:r>
    </w:p>
    <w:p w14:paraId="724F6F79" w14:textId="77777777" w:rsidR="00872C71" w:rsidRPr="00872C71" w:rsidRDefault="00872C71" w:rsidP="00872C71">
      <w:pPr>
        <w:numPr>
          <w:ilvl w:val="0"/>
          <w:numId w:val="2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User logout</w:t>
      </w:r>
    </w:p>
    <w:p w14:paraId="6C747C20" w14:textId="77777777" w:rsidR="00872C71" w:rsidRPr="00872C71" w:rsidRDefault="00872C71" w:rsidP="00872C71">
      <w:pPr>
        <w:numPr>
          <w:ilvl w:val="0"/>
          <w:numId w:val="2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Authenticated user sessions</w:t>
      </w:r>
    </w:p>
    <w:p w14:paraId="4BCACB8A" w14:textId="77777777" w:rsidR="00872C71" w:rsidRPr="00872C71" w:rsidRDefault="00872C71" w:rsidP="00872C71">
      <w:pPr>
        <w:rPr>
          <w:b/>
          <w:bCs/>
          <w:sz w:val="28"/>
          <w:szCs w:val="28"/>
          <w:lang w:val="en-ZA"/>
        </w:rPr>
      </w:pPr>
      <w:r w:rsidRPr="00872C71">
        <w:rPr>
          <w:b/>
          <w:bCs/>
          <w:sz w:val="28"/>
          <w:szCs w:val="28"/>
          <w:lang w:val="en-ZA"/>
        </w:rPr>
        <w:t>Dashboard</w:t>
      </w:r>
    </w:p>
    <w:p w14:paraId="3DEF46F9" w14:textId="77777777" w:rsidR="00872C71" w:rsidRPr="00872C71" w:rsidRDefault="00872C71" w:rsidP="00872C71">
      <w:pPr>
        <w:numPr>
          <w:ilvl w:val="0"/>
          <w:numId w:val="3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Display total tasks</w:t>
      </w:r>
    </w:p>
    <w:p w14:paraId="1F829022" w14:textId="77777777" w:rsidR="00872C71" w:rsidRPr="00872C71" w:rsidRDefault="00872C71" w:rsidP="00872C71">
      <w:pPr>
        <w:numPr>
          <w:ilvl w:val="0"/>
          <w:numId w:val="3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Display completed tasks</w:t>
      </w:r>
    </w:p>
    <w:p w14:paraId="6EE01B60" w14:textId="77777777" w:rsidR="00872C71" w:rsidRPr="00872C71" w:rsidRDefault="00872C71" w:rsidP="00872C71">
      <w:pPr>
        <w:numPr>
          <w:ilvl w:val="0"/>
          <w:numId w:val="3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Display outstanding tasks</w:t>
      </w:r>
    </w:p>
    <w:p w14:paraId="26872677" w14:textId="77777777" w:rsidR="00872C71" w:rsidRPr="00872C71" w:rsidRDefault="00872C71" w:rsidP="00872C71">
      <w:pPr>
        <w:numPr>
          <w:ilvl w:val="0"/>
          <w:numId w:val="3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Display progress percentage</w:t>
      </w:r>
    </w:p>
    <w:p w14:paraId="29DB6EFC" w14:textId="77777777" w:rsidR="00872C71" w:rsidRPr="00872C71" w:rsidRDefault="00872C71" w:rsidP="00872C71">
      <w:pPr>
        <w:rPr>
          <w:b/>
          <w:bCs/>
          <w:sz w:val="28"/>
          <w:szCs w:val="28"/>
          <w:lang w:val="en-ZA"/>
        </w:rPr>
      </w:pPr>
      <w:r w:rsidRPr="00872C71">
        <w:rPr>
          <w:b/>
          <w:bCs/>
          <w:sz w:val="28"/>
          <w:szCs w:val="28"/>
          <w:lang w:val="en-ZA"/>
        </w:rPr>
        <w:t>Task management</w:t>
      </w:r>
    </w:p>
    <w:p w14:paraId="623D8586" w14:textId="77777777" w:rsidR="00872C71" w:rsidRPr="00872C71" w:rsidRDefault="00872C71" w:rsidP="00872C71">
      <w:pPr>
        <w:numPr>
          <w:ilvl w:val="0"/>
          <w:numId w:val="4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Create tasks</w:t>
      </w:r>
    </w:p>
    <w:p w14:paraId="6D38468F" w14:textId="77777777" w:rsidR="00872C71" w:rsidRPr="00872C71" w:rsidRDefault="00872C71" w:rsidP="00872C71">
      <w:pPr>
        <w:numPr>
          <w:ilvl w:val="0"/>
          <w:numId w:val="4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View tasks</w:t>
      </w:r>
    </w:p>
    <w:p w14:paraId="22F7D6D5" w14:textId="77777777" w:rsidR="00872C71" w:rsidRPr="00872C71" w:rsidRDefault="00872C71" w:rsidP="00872C71">
      <w:pPr>
        <w:numPr>
          <w:ilvl w:val="0"/>
          <w:numId w:val="4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Edit tasks</w:t>
      </w:r>
    </w:p>
    <w:p w14:paraId="18F97F06" w14:textId="77777777" w:rsidR="00872C71" w:rsidRPr="00872C71" w:rsidRDefault="00872C71" w:rsidP="00872C71">
      <w:pPr>
        <w:numPr>
          <w:ilvl w:val="0"/>
          <w:numId w:val="4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Mark tasks as complete</w:t>
      </w:r>
    </w:p>
    <w:p w14:paraId="368AD442" w14:textId="77777777" w:rsidR="00872C71" w:rsidRPr="00872C71" w:rsidRDefault="00872C71" w:rsidP="00872C71">
      <w:pPr>
        <w:numPr>
          <w:ilvl w:val="0"/>
          <w:numId w:val="4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Delete tasks</w:t>
      </w:r>
    </w:p>
    <w:p w14:paraId="06FDC1F8" w14:textId="77777777" w:rsidR="00872C71" w:rsidRPr="00872C71" w:rsidRDefault="00872C71" w:rsidP="00872C71">
      <w:pPr>
        <w:rPr>
          <w:b/>
          <w:bCs/>
          <w:sz w:val="28"/>
          <w:szCs w:val="28"/>
          <w:lang w:val="en-ZA"/>
        </w:rPr>
      </w:pPr>
      <w:r w:rsidRPr="00872C71">
        <w:rPr>
          <w:b/>
          <w:bCs/>
          <w:sz w:val="28"/>
          <w:szCs w:val="28"/>
          <w:lang w:val="en-ZA"/>
        </w:rPr>
        <w:t>Support bookings</w:t>
      </w:r>
    </w:p>
    <w:p w14:paraId="50070057" w14:textId="77777777" w:rsidR="00872C71" w:rsidRPr="00872C71" w:rsidRDefault="00872C71" w:rsidP="00872C71">
      <w:pPr>
        <w:numPr>
          <w:ilvl w:val="0"/>
          <w:numId w:val="5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Book a support session</w:t>
      </w:r>
    </w:p>
    <w:p w14:paraId="37A4DAC1" w14:textId="77777777" w:rsidR="00872C71" w:rsidRPr="00872C71" w:rsidRDefault="00872C71" w:rsidP="00872C71">
      <w:pPr>
        <w:numPr>
          <w:ilvl w:val="0"/>
          <w:numId w:val="5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Validate booking form</w:t>
      </w:r>
    </w:p>
    <w:p w14:paraId="4A68ED16" w14:textId="77777777" w:rsidR="00872C71" w:rsidRPr="00872C71" w:rsidRDefault="00872C71" w:rsidP="00872C71">
      <w:pPr>
        <w:numPr>
          <w:ilvl w:val="0"/>
          <w:numId w:val="5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View booking status</w:t>
      </w:r>
    </w:p>
    <w:p w14:paraId="365C5011" w14:textId="77777777" w:rsidR="00872C71" w:rsidRPr="00872C71" w:rsidRDefault="00872C71" w:rsidP="00872C71">
      <w:pPr>
        <w:rPr>
          <w:b/>
          <w:bCs/>
          <w:sz w:val="28"/>
          <w:szCs w:val="28"/>
          <w:lang w:val="en-ZA"/>
        </w:rPr>
      </w:pPr>
      <w:r w:rsidRPr="00872C71">
        <w:rPr>
          <w:b/>
          <w:bCs/>
          <w:sz w:val="28"/>
          <w:szCs w:val="28"/>
          <w:lang w:val="en-ZA"/>
        </w:rPr>
        <w:t>Progress</w:t>
      </w:r>
    </w:p>
    <w:p w14:paraId="0E78654F" w14:textId="77777777" w:rsidR="00872C71" w:rsidRPr="00872C71" w:rsidRDefault="00872C71" w:rsidP="00872C71">
      <w:pPr>
        <w:numPr>
          <w:ilvl w:val="0"/>
          <w:numId w:val="6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Calculate completion percentage</w:t>
      </w:r>
    </w:p>
    <w:p w14:paraId="3BD345F7" w14:textId="77777777" w:rsidR="00872C71" w:rsidRPr="00872C71" w:rsidRDefault="00872C71" w:rsidP="00872C71">
      <w:pPr>
        <w:numPr>
          <w:ilvl w:val="0"/>
          <w:numId w:val="6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Display overdue tasks</w:t>
      </w:r>
    </w:p>
    <w:p w14:paraId="332FEC66" w14:textId="77777777" w:rsidR="00872C71" w:rsidRPr="00872C71" w:rsidRDefault="00872C71" w:rsidP="00872C71">
      <w:pPr>
        <w:rPr>
          <w:b/>
          <w:bCs/>
          <w:sz w:val="28"/>
          <w:szCs w:val="28"/>
          <w:lang w:val="en-ZA"/>
        </w:rPr>
      </w:pPr>
      <w:r w:rsidRPr="00872C71">
        <w:rPr>
          <w:b/>
          <w:bCs/>
          <w:sz w:val="28"/>
          <w:szCs w:val="28"/>
          <w:lang w:val="en-ZA"/>
        </w:rPr>
        <w:lastRenderedPageBreak/>
        <w:t>Resources</w:t>
      </w:r>
    </w:p>
    <w:p w14:paraId="508CCC76" w14:textId="77777777" w:rsidR="00872C71" w:rsidRPr="00872C71" w:rsidRDefault="00872C71" w:rsidP="00872C71">
      <w:pPr>
        <w:numPr>
          <w:ilvl w:val="0"/>
          <w:numId w:val="7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View learning resources</w:t>
      </w:r>
    </w:p>
    <w:p w14:paraId="448CA8AD" w14:textId="77777777" w:rsidR="00872C71" w:rsidRPr="00872C71" w:rsidRDefault="00872C71" w:rsidP="00872C71">
      <w:pPr>
        <w:rPr>
          <w:b/>
          <w:bCs/>
          <w:sz w:val="28"/>
          <w:szCs w:val="28"/>
          <w:lang w:val="en-ZA"/>
        </w:rPr>
      </w:pPr>
      <w:r w:rsidRPr="00872C71">
        <w:rPr>
          <w:b/>
          <w:bCs/>
          <w:sz w:val="28"/>
          <w:szCs w:val="28"/>
          <w:lang w:val="en-ZA"/>
        </w:rPr>
        <w:t>Mini-game</w:t>
      </w:r>
    </w:p>
    <w:p w14:paraId="632FDE92" w14:textId="77777777" w:rsidR="00872C71" w:rsidRPr="00872C71" w:rsidRDefault="00872C71" w:rsidP="00872C71">
      <w:pPr>
        <w:numPr>
          <w:ilvl w:val="0"/>
          <w:numId w:val="8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Play game</w:t>
      </w:r>
    </w:p>
    <w:p w14:paraId="3E7A6C31" w14:textId="77777777" w:rsidR="00872C71" w:rsidRPr="00872C71" w:rsidRDefault="00872C71" w:rsidP="00872C71">
      <w:pPr>
        <w:numPr>
          <w:ilvl w:val="0"/>
          <w:numId w:val="8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Store score in Firebase</w:t>
      </w:r>
    </w:p>
    <w:p w14:paraId="799575E1" w14:textId="77777777" w:rsidR="00872C71" w:rsidRPr="00872C71" w:rsidRDefault="00872C71" w:rsidP="00872C71">
      <w:pPr>
        <w:rPr>
          <w:b/>
          <w:bCs/>
          <w:sz w:val="28"/>
          <w:szCs w:val="28"/>
          <w:lang w:val="en-ZA"/>
        </w:rPr>
      </w:pPr>
      <w:r w:rsidRPr="00872C71">
        <w:rPr>
          <w:b/>
          <w:bCs/>
          <w:sz w:val="28"/>
          <w:szCs w:val="28"/>
          <w:lang w:val="en-ZA"/>
        </w:rPr>
        <w:t>Non-functional requirements</w:t>
      </w:r>
    </w:p>
    <w:p w14:paraId="75D83005" w14:textId="77777777" w:rsidR="00872C71" w:rsidRPr="00872C71" w:rsidRDefault="00872C71" w:rsidP="00872C71">
      <w:pPr>
        <w:numPr>
          <w:ilvl w:val="0"/>
          <w:numId w:val="9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Responsive design</w:t>
      </w:r>
    </w:p>
    <w:p w14:paraId="01B7369E" w14:textId="77777777" w:rsidR="00872C71" w:rsidRPr="00872C71" w:rsidRDefault="00872C71" w:rsidP="00872C71">
      <w:pPr>
        <w:numPr>
          <w:ilvl w:val="0"/>
          <w:numId w:val="9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Fast loading</w:t>
      </w:r>
    </w:p>
    <w:p w14:paraId="6CB6F62E" w14:textId="77777777" w:rsidR="00872C71" w:rsidRPr="00872C71" w:rsidRDefault="00872C71" w:rsidP="00872C71">
      <w:pPr>
        <w:numPr>
          <w:ilvl w:val="0"/>
          <w:numId w:val="9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Secure authentication</w:t>
      </w:r>
    </w:p>
    <w:p w14:paraId="420F380D" w14:textId="77777777" w:rsidR="00872C71" w:rsidRPr="00872C71" w:rsidRDefault="00872C71" w:rsidP="00872C71">
      <w:pPr>
        <w:numPr>
          <w:ilvl w:val="0"/>
          <w:numId w:val="9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Firebase data storage</w:t>
      </w:r>
    </w:p>
    <w:p w14:paraId="5CE62682" w14:textId="77777777" w:rsidR="00872C71" w:rsidRPr="00872C71" w:rsidRDefault="00872C71" w:rsidP="00872C71">
      <w:pPr>
        <w:numPr>
          <w:ilvl w:val="0"/>
          <w:numId w:val="9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Browser compatibility</w:t>
      </w:r>
    </w:p>
    <w:p w14:paraId="046036A0" w14:textId="77777777" w:rsidR="00872C71" w:rsidRPr="00872C71" w:rsidRDefault="00872C71" w:rsidP="00872C71">
      <w:pPr>
        <w:numPr>
          <w:ilvl w:val="0"/>
          <w:numId w:val="9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Accessible interface</w:t>
      </w:r>
    </w:p>
    <w:p w14:paraId="7A1C5317" w14:textId="77777777" w:rsidR="00872C71" w:rsidRPr="00872C71" w:rsidRDefault="00872C71" w:rsidP="00872C71">
      <w:pPr>
        <w:numPr>
          <w:ilvl w:val="0"/>
          <w:numId w:val="9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GitHub version control</w:t>
      </w:r>
    </w:p>
    <w:p w14:paraId="2BAC97B0" w14:textId="77777777" w:rsidR="00872C71" w:rsidRPr="00872C71" w:rsidRDefault="00872C71" w:rsidP="00872C71">
      <w:pPr>
        <w:rPr>
          <w:b/>
          <w:bCs/>
          <w:sz w:val="28"/>
          <w:szCs w:val="28"/>
          <w:lang w:val="en-ZA"/>
        </w:rPr>
      </w:pPr>
      <w:r w:rsidRPr="00872C71">
        <w:rPr>
          <w:b/>
          <w:bCs/>
          <w:sz w:val="28"/>
          <w:szCs w:val="28"/>
          <w:lang w:val="en-ZA"/>
        </w:rPr>
        <w:t>Assumptions</w:t>
      </w:r>
    </w:p>
    <w:p w14:paraId="1743F802" w14:textId="77777777" w:rsidR="00872C71" w:rsidRPr="00872C71" w:rsidRDefault="00872C71" w:rsidP="00872C71">
      <w:pPr>
        <w:numPr>
          <w:ilvl w:val="0"/>
          <w:numId w:val="10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Users have internet access.</w:t>
      </w:r>
    </w:p>
    <w:p w14:paraId="258E19A1" w14:textId="77777777" w:rsidR="00872C71" w:rsidRPr="00872C71" w:rsidRDefault="00872C71" w:rsidP="00872C71">
      <w:pPr>
        <w:numPr>
          <w:ilvl w:val="0"/>
          <w:numId w:val="10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Firebase services are available.</w:t>
      </w:r>
    </w:p>
    <w:p w14:paraId="5779F21B" w14:textId="77777777" w:rsidR="00872C71" w:rsidRPr="00872C71" w:rsidRDefault="00872C71" w:rsidP="00872C71">
      <w:pPr>
        <w:numPr>
          <w:ilvl w:val="0"/>
          <w:numId w:val="10"/>
        </w:numPr>
        <w:rPr>
          <w:sz w:val="28"/>
          <w:szCs w:val="28"/>
          <w:lang w:val="en-ZA"/>
        </w:rPr>
      </w:pPr>
      <w:r w:rsidRPr="00872C71">
        <w:rPr>
          <w:sz w:val="28"/>
          <w:szCs w:val="28"/>
          <w:lang w:val="en-ZA"/>
        </w:rPr>
        <w:t>Modern web browsers are used.</w:t>
      </w:r>
    </w:p>
    <w:p w14:paraId="02D709B3" w14:textId="77777777" w:rsidR="00872C71" w:rsidRPr="00872C71" w:rsidRDefault="00872C71" w:rsidP="00872C71">
      <w:pPr>
        <w:rPr>
          <w:sz w:val="28"/>
          <w:szCs w:val="28"/>
        </w:rPr>
      </w:pPr>
    </w:p>
    <w:p w14:paraId="6388D4CA" w14:textId="0A6E6B50" w:rsidR="00872C71" w:rsidRPr="00872C71" w:rsidRDefault="00872C71" w:rsidP="00872C71">
      <w:pPr>
        <w:rPr>
          <w:b/>
          <w:bCs/>
        </w:rPr>
      </w:pPr>
      <w:r>
        <w:rPr>
          <w:b/>
          <w:bCs/>
          <w:sz w:val="28"/>
          <w:szCs w:val="28"/>
        </w:rPr>
        <w:t>In conclusion t</w:t>
      </w:r>
      <w:r w:rsidRPr="00872C71">
        <w:rPr>
          <w:b/>
          <w:bCs/>
          <w:sz w:val="28"/>
          <w:szCs w:val="28"/>
        </w:rPr>
        <w:t>he system must:</w:t>
      </w:r>
    </w:p>
    <w:p w14:paraId="13582519" w14:textId="77777777" w:rsidR="00872C71" w:rsidRDefault="00872C71" w:rsidP="00872C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B5787B1">
        <w:rPr>
          <w:sz w:val="28"/>
          <w:szCs w:val="28"/>
        </w:rPr>
        <w:t>Allow students to register and log in.</w:t>
      </w:r>
    </w:p>
    <w:p w14:paraId="3793F026" w14:textId="77777777" w:rsidR="00872C71" w:rsidRDefault="00872C71" w:rsidP="00872C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B5787B1">
        <w:rPr>
          <w:sz w:val="28"/>
          <w:szCs w:val="28"/>
        </w:rPr>
        <w:t>Authenticate the users using Firebase Authentication.</w:t>
      </w:r>
    </w:p>
    <w:p w14:paraId="4170A0E5" w14:textId="77777777" w:rsidR="00872C71" w:rsidRDefault="00872C71" w:rsidP="00872C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>Allow students to submit support requests/ bookings.</w:t>
      </w:r>
    </w:p>
    <w:p w14:paraId="18D948C9" w14:textId="77777777" w:rsidR="00872C71" w:rsidRDefault="00872C71" w:rsidP="00872C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>Display announcements.</w:t>
      </w:r>
    </w:p>
    <w:p w14:paraId="62CA0775" w14:textId="77777777" w:rsidR="00872C71" w:rsidRDefault="00872C71" w:rsidP="00872C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>Allow students to manage their own tasks.</w:t>
      </w:r>
    </w:p>
    <w:p w14:paraId="7B8CF56F" w14:textId="77777777" w:rsidR="00872C71" w:rsidRDefault="00872C71" w:rsidP="00872C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>Allow students to upload documents.</w:t>
      </w:r>
    </w:p>
    <w:p w14:paraId="69B08CAC" w14:textId="77777777" w:rsidR="00872C71" w:rsidRDefault="00872C71" w:rsidP="00872C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Allow students to play mini-coding </w:t>
      </w:r>
      <w:bookmarkStart w:id="0" w:name="_Int_RyhN4hD8"/>
      <w:r w:rsidRPr="1DAAB408">
        <w:rPr>
          <w:sz w:val="28"/>
          <w:szCs w:val="28"/>
        </w:rPr>
        <w:t>game</w:t>
      </w:r>
      <w:bookmarkEnd w:id="0"/>
      <w:r w:rsidRPr="1DAAB408">
        <w:rPr>
          <w:sz w:val="28"/>
          <w:szCs w:val="28"/>
        </w:rPr>
        <w:t xml:space="preserve">. </w:t>
      </w:r>
    </w:p>
    <w:p w14:paraId="35118B4F" w14:textId="77777777" w:rsidR="00872C71" w:rsidRDefault="00872C71" w:rsidP="00872C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Allow assessors to view and respond to </w:t>
      </w:r>
      <w:bookmarkStart w:id="1" w:name="_Int_e5gLWpmD"/>
      <w:r w:rsidRPr="1DAAB408">
        <w:rPr>
          <w:sz w:val="28"/>
          <w:szCs w:val="28"/>
        </w:rPr>
        <w:t>requests/ b</w:t>
      </w:r>
      <w:bookmarkEnd w:id="1"/>
      <w:r w:rsidRPr="1DAAB408">
        <w:rPr>
          <w:sz w:val="28"/>
          <w:szCs w:val="28"/>
        </w:rPr>
        <w:t>ookings.</w:t>
      </w:r>
    </w:p>
    <w:p w14:paraId="7D1A33F5" w14:textId="77777777" w:rsidR="00872C71" w:rsidRDefault="00872C71" w:rsidP="00872C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lastRenderedPageBreak/>
        <w:t xml:space="preserve">Show </w:t>
      </w:r>
      <w:bookmarkStart w:id="2" w:name="_Int_8mqteBk6"/>
      <w:r w:rsidRPr="1DAAB408">
        <w:rPr>
          <w:sz w:val="28"/>
          <w:szCs w:val="28"/>
        </w:rPr>
        <w:t>status</w:t>
      </w:r>
      <w:bookmarkEnd w:id="2"/>
      <w:r w:rsidRPr="1DAAB408">
        <w:rPr>
          <w:sz w:val="28"/>
          <w:szCs w:val="28"/>
        </w:rPr>
        <w:t xml:space="preserve"> of each request (pending, in progress, resolved etc..).</w:t>
      </w:r>
    </w:p>
    <w:p w14:paraId="71482B2C" w14:textId="77777777" w:rsidR="00872C71" w:rsidRDefault="00872C71" w:rsidP="00872C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Allow students to print their progress summary. </w:t>
      </w:r>
    </w:p>
    <w:p w14:paraId="78AD29D9" w14:textId="77777777" w:rsidR="00872C71" w:rsidRDefault="00872C71" w:rsidP="00872C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1DAAB408">
        <w:rPr>
          <w:sz w:val="28"/>
          <w:szCs w:val="28"/>
        </w:rPr>
        <w:t xml:space="preserve">Allow students and assessors to log </w:t>
      </w:r>
      <w:bookmarkStart w:id="3" w:name="_Int_IXUgr6nc"/>
      <w:r w:rsidRPr="1DAAB408">
        <w:rPr>
          <w:sz w:val="28"/>
          <w:szCs w:val="28"/>
        </w:rPr>
        <w:t>out.</w:t>
      </w:r>
      <w:bookmarkEnd w:id="3"/>
    </w:p>
    <w:p w14:paraId="262B5535" w14:textId="77777777" w:rsidR="00872C71" w:rsidRDefault="00872C71" w:rsidP="00872C7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B5787B1">
        <w:rPr>
          <w:sz w:val="28"/>
          <w:szCs w:val="28"/>
        </w:rPr>
        <w:t>Store information on Fire store.</w:t>
      </w:r>
    </w:p>
    <w:p w14:paraId="6C037F12" w14:textId="77777777" w:rsidR="006B5E5A" w:rsidRDefault="006B5E5A" w:rsidP="006B5E5A">
      <w:pPr>
        <w:pStyle w:val="ListParagraph"/>
        <w:rPr>
          <w:sz w:val="28"/>
          <w:szCs w:val="28"/>
        </w:rPr>
      </w:pPr>
    </w:p>
    <w:p w14:paraId="5F09F11B" w14:textId="76AF6DE4" w:rsidR="002611A2" w:rsidRPr="002611A2" w:rsidRDefault="002611A2"/>
    <w:sectPr w:rsidR="002611A2" w:rsidRPr="00261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56D3F"/>
    <w:multiLevelType w:val="multilevel"/>
    <w:tmpl w:val="B0A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7C6B"/>
    <w:multiLevelType w:val="multilevel"/>
    <w:tmpl w:val="E494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4691"/>
    <w:multiLevelType w:val="multilevel"/>
    <w:tmpl w:val="B80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42828"/>
    <w:multiLevelType w:val="multilevel"/>
    <w:tmpl w:val="65E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0E5D1"/>
    <w:multiLevelType w:val="hybridMultilevel"/>
    <w:tmpl w:val="FFFFFFFF"/>
    <w:lvl w:ilvl="0" w:tplc="7DAC8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6CF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A4A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6E8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D447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780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BEF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EEF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421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10FC8"/>
    <w:multiLevelType w:val="multilevel"/>
    <w:tmpl w:val="43E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3676F"/>
    <w:multiLevelType w:val="multilevel"/>
    <w:tmpl w:val="AA76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8108DD"/>
    <w:multiLevelType w:val="multilevel"/>
    <w:tmpl w:val="7B88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3022C"/>
    <w:multiLevelType w:val="multilevel"/>
    <w:tmpl w:val="2366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90A16"/>
    <w:multiLevelType w:val="multilevel"/>
    <w:tmpl w:val="3C5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16500">
    <w:abstractNumId w:val="4"/>
  </w:num>
  <w:num w:numId="2" w16cid:durableId="1703361806">
    <w:abstractNumId w:val="3"/>
  </w:num>
  <w:num w:numId="3" w16cid:durableId="1404257292">
    <w:abstractNumId w:val="8"/>
  </w:num>
  <w:num w:numId="4" w16cid:durableId="68499321">
    <w:abstractNumId w:val="5"/>
  </w:num>
  <w:num w:numId="5" w16cid:durableId="308822660">
    <w:abstractNumId w:val="6"/>
  </w:num>
  <w:num w:numId="6" w16cid:durableId="1029917100">
    <w:abstractNumId w:val="9"/>
  </w:num>
  <w:num w:numId="7" w16cid:durableId="2104912199">
    <w:abstractNumId w:val="1"/>
  </w:num>
  <w:num w:numId="8" w16cid:durableId="1397974598">
    <w:abstractNumId w:val="2"/>
  </w:num>
  <w:num w:numId="9" w16cid:durableId="1974023334">
    <w:abstractNumId w:val="7"/>
  </w:num>
  <w:num w:numId="10" w16cid:durableId="17482600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5A"/>
    <w:rsid w:val="000C075F"/>
    <w:rsid w:val="002611A2"/>
    <w:rsid w:val="006B5E5A"/>
    <w:rsid w:val="0087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A17D1F"/>
  <w15:chartTrackingRefBased/>
  <w15:docId w15:val="{9E692C04-0CED-1F4B-B60B-C1584976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E5A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Documents/Learner-Support-Portal/Docs/Requirements%20Java%20Projec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Requirements Java Project.dotx</Template>
  <TotalTime>3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Kenneth Gurure</cp:lastModifiedBy>
  <cp:revision>2</cp:revision>
  <dcterms:created xsi:type="dcterms:W3CDTF">2026-08-08T19:57:00Z</dcterms:created>
  <dcterms:modified xsi:type="dcterms:W3CDTF">2026-08-08T20:23:00Z</dcterms:modified>
</cp:coreProperties>
</file>