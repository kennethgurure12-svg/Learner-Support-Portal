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BBABB5" w14:textId="77777777" w:rsidR="004525B6" w:rsidRPr="004525B6" w:rsidRDefault="004525B6" w:rsidP="004525B6">
      <w:pPr>
        <w:rPr>
          <w:b/>
          <w:bCs/>
        </w:rPr>
      </w:pPr>
      <w:r w:rsidRPr="004525B6">
        <w:rPr>
          <w:b/>
          <w:bCs/>
        </w:rPr>
        <w:t>Meeting minutes</w:t>
      </w:r>
    </w:p>
    <w:p w14:paraId="6BB72148" w14:textId="77777777" w:rsidR="004525B6" w:rsidRPr="004525B6" w:rsidRDefault="004525B6" w:rsidP="004525B6">
      <w:pPr>
        <w:rPr>
          <w:b/>
          <w:bCs/>
        </w:rPr>
      </w:pPr>
      <w:r w:rsidRPr="004525B6">
        <w:rPr>
          <w:b/>
          <w:bCs/>
        </w:rPr>
        <w:t>Meeting 1</w:t>
      </w:r>
    </w:p>
    <w:p w14:paraId="6B84C1E3" w14:textId="77777777" w:rsidR="004525B6" w:rsidRPr="004525B6" w:rsidRDefault="004525B6" w:rsidP="004525B6">
      <w:r w:rsidRPr="004525B6">
        <w:rPr>
          <w:b/>
          <w:bCs/>
        </w:rPr>
        <w:t>Date:</w:t>
      </w:r>
      <w:r w:rsidRPr="004525B6">
        <w:t xml:space="preserve"> 8 August 2026</w:t>
      </w:r>
    </w:p>
    <w:p w14:paraId="5F0F0FAF" w14:textId="77777777" w:rsidR="004525B6" w:rsidRPr="004525B6" w:rsidRDefault="004525B6" w:rsidP="004525B6">
      <w:r w:rsidRPr="004525B6">
        <w:rPr>
          <w:b/>
          <w:bCs/>
        </w:rPr>
        <w:t>Attendees:</w:t>
      </w:r>
    </w:p>
    <w:p w14:paraId="5FD98DE8" w14:textId="77777777" w:rsidR="004525B6" w:rsidRPr="004525B6" w:rsidRDefault="004525B6" w:rsidP="004525B6">
      <w:pPr>
        <w:numPr>
          <w:ilvl w:val="0"/>
          <w:numId w:val="1"/>
        </w:numPr>
      </w:pPr>
      <w:r w:rsidRPr="004525B6">
        <w:t>Kenneth</w:t>
      </w:r>
    </w:p>
    <w:p w14:paraId="3825D53F" w14:textId="0EACD6ED" w:rsidR="004525B6" w:rsidRPr="004525B6" w:rsidRDefault="004525B6" w:rsidP="004525B6">
      <w:pPr>
        <w:numPr>
          <w:ilvl w:val="0"/>
          <w:numId w:val="1"/>
        </w:numPr>
      </w:pPr>
      <w:proofErr w:type="spellStart"/>
      <w:r>
        <w:t>Azasange</w:t>
      </w:r>
      <w:proofErr w:type="spellEnd"/>
      <w:r>
        <w:t xml:space="preserve"> </w:t>
      </w:r>
    </w:p>
    <w:p w14:paraId="1E72B52B" w14:textId="0671191A" w:rsidR="004525B6" w:rsidRPr="004525B6" w:rsidRDefault="004525B6" w:rsidP="004525B6">
      <w:pPr>
        <w:numPr>
          <w:ilvl w:val="0"/>
          <w:numId w:val="1"/>
        </w:numPr>
      </w:pPr>
      <w:r>
        <w:t>Mike</w:t>
      </w:r>
    </w:p>
    <w:p w14:paraId="319CFFF3" w14:textId="77777777" w:rsidR="004525B6" w:rsidRPr="004525B6" w:rsidRDefault="004525B6" w:rsidP="004525B6">
      <w:pPr>
        <w:rPr>
          <w:b/>
          <w:bCs/>
        </w:rPr>
      </w:pPr>
      <w:r w:rsidRPr="004525B6">
        <w:rPr>
          <w:b/>
          <w:bCs/>
        </w:rPr>
        <w:t>Agenda</w:t>
      </w:r>
    </w:p>
    <w:p w14:paraId="6F13D222" w14:textId="77777777" w:rsidR="004525B6" w:rsidRPr="004525B6" w:rsidRDefault="004525B6" w:rsidP="004525B6">
      <w:pPr>
        <w:numPr>
          <w:ilvl w:val="0"/>
          <w:numId w:val="2"/>
        </w:numPr>
      </w:pPr>
      <w:r w:rsidRPr="004525B6">
        <w:t>Review client brief</w:t>
      </w:r>
    </w:p>
    <w:p w14:paraId="66715FC8" w14:textId="77777777" w:rsidR="004525B6" w:rsidRPr="004525B6" w:rsidRDefault="004525B6" w:rsidP="004525B6">
      <w:pPr>
        <w:numPr>
          <w:ilvl w:val="0"/>
          <w:numId w:val="2"/>
        </w:numPr>
      </w:pPr>
      <w:r w:rsidRPr="004525B6">
        <w:t>Discuss project features</w:t>
      </w:r>
    </w:p>
    <w:p w14:paraId="26745832" w14:textId="77777777" w:rsidR="004525B6" w:rsidRPr="004525B6" w:rsidRDefault="004525B6" w:rsidP="004525B6">
      <w:pPr>
        <w:numPr>
          <w:ilvl w:val="0"/>
          <w:numId w:val="2"/>
        </w:numPr>
      </w:pPr>
      <w:r w:rsidRPr="004525B6">
        <w:t>Assign responsibilities</w:t>
      </w:r>
    </w:p>
    <w:p w14:paraId="58683627" w14:textId="77777777" w:rsidR="004525B6" w:rsidRPr="004525B6" w:rsidRDefault="004525B6" w:rsidP="004525B6">
      <w:pPr>
        <w:numPr>
          <w:ilvl w:val="0"/>
          <w:numId w:val="2"/>
        </w:numPr>
      </w:pPr>
      <w:r w:rsidRPr="004525B6">
        <w:t>Create GitHub repository</w:t>
      </w:r>
    </w:p>
    <w:p w14:paraId="30F254A7" w14:textId="77777777" w:rsidR="004525B6" w:rsidRPr="004525B6" w:rsidRDefault="004525B6" w:rsidP="004525B6">
      <w:pPr>
        <w:rPr>
          <w:b/>
          <w:bCs/>
        </w:rPr>
      </w:pPr>
      <w:r w:rsidRPr="004525B6">
        <w:rPr>
          <w:b/>
          <w:bCs/>
        </w:rPr>
        <w:t>Decisions</w:t>
      </w:r>
    </w:p>
    <w:p w14:paraId="5BA66661" w14:textId="77777777" w:rsidR="004525B6" w:rsidRPr="004525B6" w:rsidRDefault="004525B6" w:rsidP="004525B6">
      <w:pPr>
        <w:numPr>
          <w:ilvl w:val="0"/>
          <w:numId w:val="3"/>
        </w:numPr>
      </w:pPr>
      <w:r w:rsidRPr="004525B6">
        <w:t>Use Firebase Authentication.</w:t>
      </w:r>
    </w:p>
    <w:p w14:paraId="19B27DAB" w14:textId="77777777" w:rsidR="004525B6" w:rsidRPr="004525B6" w:rsidRDefault="004525B6" w:rsidP="004525B6">
      <w:pPr>
        <w:numPr>
          <w:ilvl w:val="0"/>
          <w:numId w:val="3"/>
        </w:numPr>
      </w:pPr>
      <w:r w:rsidRPr="004525B6">
        <w:t>Use Firebase Realtime Database.</w:t>
      </w:r>
    </w:p>
    <w:p w14:paraId="6F8BC835" w14:textId="77777777" w:rsidR="004525B6" w:rsidRPr="004525B6" w:rsidRDefault="004525B6" w:rsidP="004525B6">
      <w:pPr>
        <w:numPr>
          <w:ilvl w:val="0"/>
          <w:numId w:val="3"/>
        </w:numPr>
      </w:pPr>
      <w:r w:rsidRPr="004525B6">
        <w:t>Use feature branches.</w:t>
      </w:r>
    </w:p>
    <w:p w14:paraId="608C9735" w14:textId="77777777" w:rsidR="004525B6" w:rsidRPr="004525B6" w:rsidRDefault="004525B6" w:rsidP="004525B6">
      <w:pPr>
        <w:numPr>
          <w:ilvl w:val="0"/>
          <w:numId w:val="3"/>
        </w:numPr>
      </w:pPr>
      <w:r w:rsidRPr="004525B6">
        <w:t>Design dashboard first.</w:t>
      </w:r>
    </w:p>
    <w:p w14:paraId="0C91B322" w14:textId="77777777" w:rsidR="004525B6" w:rsidRPr="004525B6" w:rsidRDefault="004525B6" w:rsidP="004525B6">
      <w:pPr>
        <w:rPr>
          <w:b/>
          <w:bCs/>
        </w:rPr>
      </w:pPr>
      <w:r w:rsidRPr="004525B6">
        <w:rPr>
          <w:b/>
          <w:bCs/>
        </w:rPr>
        <w:t>Task allocation</w:t>
      </w:r>
    </w:p>
    <w:p w14:paraId="4C91E1E3" w14:textId="77777777" w:rsidR="004525B6" w:rsidRPr="004525B6" w:rsidRDefault="004525B6" w:rsidP="004525B6">
      <w:r w:rsidRPr="004525B6">
        <w:t>Kenneth:</w:t>
      </w:r>
    </w:p>
    <w:p w14:paraId="1393A6B2" w14:textId="7F1B6EE3" w:rsidR="004525B6" w:rsidRPr="004525B6" w:rsidRDefault="004525B6" w:rsidP="004525B6">
      <w:pPr>
        <w:numPr>
          <w:ilvl w:val="0"/>
          <w:numId w:val="4"/>
        </w:numPr>
      </w:pPr>
      <w:r>
        <w:t xml:space="preserve">Wire Frame </w:t>
      </w:r>
    </w:p>
    <w:p w14:paraId="226EBD5A" w14:textId="069B303B" w:rsidR="004525B6" w:rsidRPr="004525B6" w:rsidRDefault="004525B6" w:rsidP="004525B6">
      <w:pPr>
        <w:numPr>
          <w:ilvl w:val="0"/>
          <w:numId w:val="4"/>
        </w:numPr>
      </w:pPr>
      <w:r w:rsidRPr="004525B6">
        <w:t>T</w:t>
      </w:r>
      <w:r>
        <w:t>est Plan</w:t>
      </w:r>
    </w:p>
    <w:p w14:paraId="0D62F280" w14:textId="29239EA9" w:rsidR="004525B6" w:rsidRPr="004525B6" w:rsidRDefault="004525B6" w:rsidP="004525B6">
      <w:pPr>
        <w:numPr>
          <w:ilvl w:val="0"/>
          <w:numId w:val="4"/>
        </w:numPr>
      </w:pPr>
      <w:r>
        <w:t>Meeting Minutes</w:t>
      </w:r>
    </w:p>
    <w:p w14:paraId="27FDD2F2" w14:textId="3EEFF1B3" w:rsidR="004525B6" w:rsidRPr="004525B6" w:rsidRDefault="004525B6" w:rsidP="004525B6">
      <w:proofErr w:type="spellStart"/>
      <w:r>
        <w:t>Azasange</w:t>
      </w:r>
      <w:proofErr w:type="spellEnd"/>
      <w:r>
        <w:t xml:space="preserve"> </w:t>
      </w:r>
      <w:r w:rsidRPr="004525B6">
        <w:t>:</w:t>
      </w:r>
    </w:p>
    <w:p w14:paraId="4F925B77" w14:textId="4D833D15" w:rsidR="004525B6" w:rsidRPr="004525B6" w:rsidRDefault="004525B6" w:rsidP="004525B6">
      <w:pPr>
        <w:numPr>
          <w:ilvl w:val="0"/>
          <w:numId w:val="5"/>
        </w:numPr>
      </w:pPr>
      <w:r>
        <w:t>Requirements</w:t>
      </w:r>
    </w:p>
    <w:p w14:paraId="3CCBBDFF" w14:textId="3F52CE82" w:rsidR="004525B6" w:rsidRDefault="004525B6" w:rsidP="004525B6">
      <w:pPr>
        <w:numPr>
          <w:ilvl w:val="0"/>
          <w:numId w:val="5"/>
        </w:numPr>
      </w:pPr>
      <w:r>
        <w:t xml:space="preserve">User Brief </w:t>
      </w:r>
    </w:p>
    <w:p w14:paraId="4CB171ED" w14:textId="70C843ED" w:rsidR="004525B6" w:rsidRPr="004525B6" w:rsidRDefault="004525B6" w:rsidP="004525B6">
      <w:pPr>
        <w:numPr>
          <w:ilvl w:val="0"/>
          <w:numId w:val="5"/>
        </w:numPr>
      </w:pPr>
      <w:r>
        <w:t>User Cases</w:t>
      </w:r>
    </w:p>
    <w:p w14:paraId="6F44AA56" w14:textId="5A743D47" w:rsidR="004525B6" w:rsidRPr="004525B6" w:rsidRDefault="004525B6" w:rsidP="004525B6">
      <w:r w:rsidRPr="004525B6">
        <w:t>M</w:t>
      </w:r>
      <w:r>
        <w:t xml:space="preserve">ike Motlana </w:t>
      </w:r>
      <w:r w:rsidRPr="004525B6">
        <w:t>:</w:t>
      </w:r>
    </w:p>
    <w:p w14:paraId="3847A91E" w14:textId="77777777" w:rsidR="004525B6" w:rsidRPr="004525B6" w:rsidRDefault="004525B6" w:rsidP="004525B6">
      <w:pPr>
        <w:numPr>
          <w:ilvl w:val="0"/>
          <w:numId w:val="6"/>
        </w:numPr>
      </w:pPr>
      <w:r w:rsidRPr="004525B6">
        <w:t>Firebase database</w:t>
      </w:r>
    </w:p>
    <w:p w14:paraId="302FB1C0" w14:textId="77777777" w:rsidR="004525B6" w:rsidRPr="004525B6" w:rsidRDefault="004525B6" w:rsidP="004525B6">
      <w:pPr>
        <w:numPr>
          <w:ilvl w:val="0"/>
          <w:numId w:val="6"/>
        </w:numPr>
      </w:pPr>
      <w:r w:rsidRPr="004525B6">
        <w:lastRenderedPageBreak/>
        <w:t>Testing</w:t>
      </w:r>
    </w:p>
    <w:p w14:paraId="30C2E206" w14:textId="77777777" w:rsidR="004525B6" w:rsidRPr="004525B6" w:rsidRDefault="004525B6" w:rsidP="004525B6">
      <w:pPr>
        <w:rPr>
          <w:b/>
          <w:bCs/>
        </w:rPr>
      </w:pPr>
      <w:r w:rsidRPr="004525B6">
        <w:rPr>
          <w:b/>
          <w:bCs/>
        </w:rPr>
        <w:t>Next meeting</w:t>
      </w:r>
    </w:p>
    <w:p w14:paraId="3F65E0C3" w14:textId="6FD03BC0" w:rsidR="004525B6" w:rsidRPr="004525B6" w:rsidRDefault="004525B6" w:rsidP="004525B6">
      <w:r w:rsidRPr="004525B6">
        <w:t>1</w:t>
      </w:r>
      <w:r>
        <w:t>1</w:t>
      </w:r>
      <w:r w:rsidRPr="004525B6">
        <w:t xml:space="preserve"> August 2026</w:t>
      </w:r>
    </w:p>
    <w:p w14:paraId="3CEE9D8C" w14:textId="4ACB6614" w:rsidR="00DE5C27" w:rsidRPr="00DE5C27" w:rsidRDefault="00DE5C27">
      <w:pPr>
        <w:rPr>
          <w:lang w:val="en-US"/>
        </w:rPr>
      </w:pPr>
    </w:p>
    <w:sectPr w:rsidR="00DE5C27" w:rsidRPr="00DE5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9603B5"/>
    <w:multiLevelType w:val="multilevel"/>
    <w:tmpl w:val="AD78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03B7"/>
    <w:multiLevelType w:val="multilevel"/>
    <w:tmpl w:val="7B0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A0F4B"/>
    <w:multiLevelType w:val="multilevel"/>
    <w:tmpl w:val="C0B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41AB2"/>
    <w:multiLevelType w:val="multilevel"/>
    <w:tmpl w:val="CF1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44B51"/>
    <w:multiLevelType w:val="multilevel"/>
    <w:tmpl w:val="60D8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C3FB7"/>
    <w:multiLevelType w:val="multilevel"/>
    <w:tmpl w:val="FD4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607663">
    <w:abstractNumId w:val="3"/>
  </w:num>
  <w:num w:numId="2" w16cid:durableId="1400396202">
    <w:abstractNumId w:val="4"/>
  </w:num>
  <w:num w:numId="3" w16cid:durableId="1184511405">
    <w:abstractNumId w:val="1"/>
  </w:num>
  <w:num w:numId="4" w16cid:durableId="1405028198">
    <w:abstractNumId w:val="5"/>
  </w:num>
  <w:num w:numId="5" w16cid:durableId="1416049406">
    <w:abstractNumId w:val="2"/>
  </w:num>
  <w:num w:numId="6" w16cid:durableId="6384139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B6"/>
    <w:rsid w:val="000C075F"/>
    <w:rsid w:val="004525B6"/>
    <w:rsid w:val="00DE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4AFAB3"/>
  <w15:chartTrackingRefBased/>
  <w15:docId w15:val="{5D7727A2-9791-5540-AA7C-F9D63368D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ser/Documents/Learner-Support-Portal/Docs/Minutes%20of%20a%20Meet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Minutes of a Meeting.dotx</Template>
  <TotalTime>7</TotalTime>
  <Pages>2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Kenneth Gurure</cp:lastModifiedBy>
  <cp:revision>1</cp:revision>
  <dcterms:created xsi:type="dcterms:W3CDTF">2026-08-08T20:29:00Z</dcterms:created>
  <dcterms:modified xsi:type="dcterms:W3CDTF">2026-08-08T20:38:00Z</dcterms:modified>
</cp:coreProperties>
</file>