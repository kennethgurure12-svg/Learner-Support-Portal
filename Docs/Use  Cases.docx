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0051E8" w14:textId="77777777" w:rsidR="00444FEA" w:rsidRDefault="00444FEA" w:rsidP="00444FEA">
      <w:pPr>
        <w:rPr>
          <w:b/>
          <w:bCs/>
          <w:sz w:val="28"/>
          <w:szCs w:val="28"/>
        </w:rPr>
      </w:pPr>
      <w:proofErr w:type="gramStart"/>
      <w:r w:rsidRPr="48BA1E15">
        <w:rPr>
          <w:b/>
          <w:bCs/>
          <w:sz w:val="28"/>
          <w:szCs w:val="28"/>
        </w:rPr>
        <w:t>Use  Cases</w:t>
      </w:r>
      <w:proofErr w:type="gramEnd"/>
      <w:r w:rsidRPr="48BA1E15">
        <w:rPr>
          <w:b/>
          <w:bCs/>
          <w:sz w:val="28"/>
          <w:szCs w:val="28"/>
        </w:rPr>
        <w:t xml:space="preserve"> </w:t>
      </w:r>
    </w:p>
    <w:p w14:paraId="6A0D7707" w14:textId="77777777" w:rsidR="00F61829" w:rsidRPr="00F61829" w:rsidRDefault="00F61829" w:rsidP="00F61829">
      <w:pPr>
        <w:rPr>
          <w:b/>
          <w:bCs/>
          <w:lang w:val="en-ZA"/>
        </w:rPr>
      </w:pPr>
      <w:r w:rsidRPr="00F61829">
        <w:rPr>
          <w:b/>
          <w:bCs/>
          <w:lang w:val="en-ZA"/>
        </w:rPr>
        <w:t>Use case: Register account</w:t>
      </w:r>
    </w:p>
    <w:p w14:paraId="219C2FD8" w14:textId="542D8130" w:rsidR="00F61829" w:rsidRPr="00F61829" w:rsidRDefault="00F61829" w:rsidP="00F61829">
      <w:pPr>
        <w:rPr>
          <w:lang w:val="en-ZA"/>
        </w:rPr>
      </w:pPr>
      <w:r w:rsidRPr="00F61829">
        <w:rPr>
          <w:lang w:val="en-ZA"/>
        </w:rPr>
        <w:t>Learner</w:t>
      </w:r>
      <w:r>
        <w:rPr>
          <w:lang w:val="en-ZA"/>
        </w:rPr>
        <w:t>:</w:t>
      </w:r>
    </w:p>
    <w:p w14:paraId="7FE4454F" w14:textId="77777777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Precondition:</w:t>
      </w:r>
      <w:r w:rsidRPr="00F61829">
        <w:rPr>
          <w:lang w:val="en-ZA"/>
        </w:rPr>
        <w:t xml:space="preserve"> User is not registered.</w:t>
      </w:r>
    </w:p>
    <w:p w14:paraId="7343F1B7" w14:textId="77777777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Steps</w:t>
      </w:r>
    </w:p>
    <w:p w14:paraId="109CE9CD" w14:textId="77777777" w:rsidR="00F61829" w:rsidRPr="00F61829" w:rsidRDefault="00F61829" w:rsidP="00F61829">
      <w:pPr>
        <w:numPr>
          <w:ilvl w:val="0"/>
          <w:numId w:val="4"/>
        </w:numPr>
        <w:rPr>
          <w:lang w:val="en-ZA"/>
        </w:rPr>
      </w:pPr>
      <w:r w:rsidRPr="00F61829">
        <w:rPr>
          <w:lang w:val="en-ZA"/>
        </w:rPr>
        <w:t>Open registration page.</w:t>
      </w:r>
    </w:p>
    <w:p w14:paraId="6EC21BBC" w14:textId="77777777" w:rsidR="00F61829" w:rsidRPr="00F61829" w:rsidRDefault="00F61829" w:rsidP="00F61829">
      <w:pPr>
        <w:numPr>
          <w:ilvl w:val="0"/>
          <w:numId w:val="4"/>
        </w:numPr>
        <w:rPr>
          <w:lang w:val="en-ZA"/>
        </w:rPr>
      </w:pPr>
      <w:r w:rsidRPr="00F61829">
        <w:rPr>
          <w:lang w:val="en-ZA"/>
        </w:rPr>
        <w:t>Enter personal information.</w:t>
      </w:r>
    </w:p>
    <w:p w14:paraId="27AEF954" w14:textId="77777777" w:rsidR="00F61829" w:rsidRPr="00F61829" w:rsidRDefault="00F61829" w:rsidP="00F61829">
      <w:pPr>
        <w:numPr>
          <w:ilvl w:val="0"/>
          <w:numId w:val="4"/>
        </w:numPr>
        <w:rPr>
          <w:lang w:val="en-ZA"/>
        </w:rPr>
      </w:pPr>
      <w:r w:rsidRPr="00F61829">
        <w:rPr>
          <w:lang w:val="en-ZA"/>
        </w:rPr>
        <w:t>Submit form.</w:t>
      </w:r>
    </w:p>
    <w:p w14:paraId="7E9FD312" w14:textId="77777777" w:rsidR="00F61829" w:rsidRPr="00F61829" w:rsidRDefault="00F61829" w:rsidP="00F61829">
      <w:pPr>
        <w:numPr>
          <w:ilvl w:val="0"/>
          <w:numId w:val="4"/>
        </w:numPr>
        <w:rPr>
          <w:lang w:val="en-ZA"/>
        </w:rPr>
      </w:pPr>
      <w:r w:rsidRPr="00F61829">
        <w:rPr>
          <w:lang w:val="en-ZA"/>
        </w:rPr>
        <w:t>Firebase creates account.</w:t>
      </w:r>
    </w:p>
    <w:p w14:paraId="54714549" w14:textId="77777777" w:rsidR="00F61829" w:rsidRPr="00F61829" w:rsidRDefault="00F61829" w:rsidP="00F61829">
      <w:pPr>
        <w:numPr>
          <w:ilvl w:val="0"/>
          <w:numId w:val="4"/>
        </w:numPr>
        <w:rPr>
          <w:lang w:val="en-ZA"/>
        </w:rPr>
      </w:pPr>
      <w:r w:rsidRPr="00F61829">
        <w:rPr>
          <w:lang w:val="en-ZA"/>
        </w:rPr>
        <w:t>System redirects to login.</w:t>
      </w:r>
    </w:p>
    <w:p w14:paraId="1BDFE761" w14:textId="0BF234DF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Postcondition:</w:t>
      </w:r>
      <w:r w:rsidRPr="00F61829">
        <w:rPr>
          <w:lang w:val="en-ZA"/>
        </w:rPr>
        <w:t xml:space="preserve"> User account exists.</w:t>
      </w:r>
    </w:p>
    <w:p w14:paraId="4245B8BD" w14:textId="77777777" w:rsidR="00F61829" w:rsidRPr="00F61829" w:rsidRDefault="00F61829" w:rsidP="00F61829">
      <w:pPr>
        <w:rPr>
          <w:b/>
          <w:bCs/>
          <w:lang w:val="en-ZA"/>
        </w:rPr>
      </w:pPr>
      <w:r w:rsidRPr="00F61829">
        <w:rPr>
          <w:b/>
          <w:bCs/>
          <w:lang w:val="en-ZA"/>
        </w:rPr>
        <w:t>Use case: Create task</w:t>
      </w:r>
    </w:p>
    <w:p w14:paraId="07CCF97D" w14:textId="77777777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Actor:</w:t>
      </w:r>
      <w:r w:rsidRPr="00F61829">
        <w:rPr>
          <w:lang w:val="en-ZA"/>
        </w:rPr>
        <w:t xml:space="preserve"> Learner</w:t>
      </w:r>
    </w:p>
    <w:p w14:paraId="5D8BE72E" w14:textId="77777777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Precondition:</w:t>
      </w:r>
      <w:r w:rsidRPr="00F61829">
        <w:rPr>
          <w:lang w:val="en-ZA"/>
        </w:rPr>
        <w:t xml:space="preserve"> User is logged in.</w:t>
      </w:r>
    </w:p>
    <w:p w14:paraId="5B30C772" w14:textId="77777777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Steps</w:t>
      </w:r>
    </w:p>
    <w:p w14:paraId="7960444A" w14:textId="77777777" w:rsidR="00F61829" w:rsidRPr="00F61829" w:rsidRDefault="00F61829" w:rsidP="00F61829">
      <w:pPr>
        <w:numPr>
          <w:ilvl w:val="0"/>
          <w:numId w:val="5"/>
        </w:numPr>
        <w:rPr>
          <w:lang w:val="en-ZA"/>
        </w:rPr>
      </w:pPr>
      <w:r w:rsidRPr="00F61829">
        <w:rPr>
          <w:lang w:val="en-ZA"/>
        </w:rPr>
        <w:t>Open dashboard.</w:t>
      </w:r>
    </w:p>
    <w:p w14:paraId="7D28CFF4" w14:textId="77777777" w:rsidR="00F61829" w:rsidRPr="00F61829" w:rsidRDefault="00F61829" w:rsidP="00F61829">
      <w:pPr>
        <w:numPr>
          <w:ilvl w:val="0"/>
          <w:numId w:val="5"/>
        </w:numPr>
        <w:rPr>
          <w:lang w:val="en-ZA"/>
        </w:rPr>
      </w:pPr>
      <w:r w:rsidRPr="00F61829">
        <w:rPr>
          <w:lang w:val="en-ZA"/>
        </w:rPr>
        <w:t>Select Add Task.</w:t>
      </w:r>
    </w:p>
    <w:p w14:paraId="21BEB443" w14:textId="77777777" w:rsidR="00F61829" w:rsidRPr="00F61829" w:rsidRDefault="00F61829" w:rsidP="00F61829">
      <w:pPr>
        <w:numPr>
          <w:ilvl w:val="0"/>
          <w:numId w:val="5"/>
        </w:numPr>
        <w:rPr>
          <w:lang w:val="en-ZA"/>
        </w:rPr>
      </w:pPr>
      <w:r w:rsidRPr="00F61829">
        <w:rPr>
          <w:lang w:val="en-ZA"/>
        </w:rPr>
        <w:t>Enter task details.</w:t>
      </w:r>
    </w:p>
    <w:p w14:paraId="2C16221E" w14:textId="77777777" w:rsidR="00F61829" w:rsidRPr="00F61829" w:rsidRDefault="00F61829" w:rsidP="00F61829">
      <w:pPr>
        <w:numPr>
          <w:ilvl w:val="0"/>
          <w:numId w:val="5"/>
        </w:numPr>
        <w:rPr>
          <w:lang w:val="en-ZA"/>
        </w:rPr>
      </w:pPr>
      <w:r w:rsidRPr="00F61829">
        <w:rPr>
          <w:lang w:val="en-ZA"/>
        </w:rPr>
        <w:t>Submit form.</w:t>
      </w:r>
    </w:p>
    <w:p w14:paraId="6827A014" w14:textId="77777777" w:rsidR="00F61829" w:rsidRPr="00F61829" w:rsidRDefault="00F61829" w:rsidP="00F61829">
      <w:pPr>
        <w:numPr>
          <w:ilvl w:val="0"/>
          <w:numId w:val="5"/>
        </w:numPr>
        <w:rPr>
          <w:lang w:val="en-ZA"/>
        </w:rPr>
      </w:pPr>
      <w:r w:rsidRPr="00F61829">
        <w:rPr>
          <w:lang w:val="en-ZA"/>
        </w:rPr>
        <w:t>Firebase stores task.</w:t>
      </w:r>
    </w:p>
    <w:p w14:paraId="53350E89" w14:textId="77777777" w:rsidR="00F61829" w:rsidRPr="00F61829" w:rsidRDefault="00F61829" w:rsidP="00F61829">
      <w:pPr>
        <w:numPr>
          <w:ilvl w:val="0"/>
          <w:numId w:val="5"/>
        </w:numPr>
        <w:rPr>
          <w:lang w:val="en-ZA"/>
        </w:rPr>
      </w:pPr>
      <w:r w:rsidRPr="00F61829">
        <w:rPr>
          <w:lang w:val="en-ZA"/>
        </w:rPr>
        <w:t>Dashboard refreshes.</w:t>
      </w:r>
    </w:p>
    <w:p w14:paraId="5B245ECD" w14:textId="4BAEA8E1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Postcondition:</w:t>
      </w:r>
      <w:r w:rsidRPr="00F61829">
        <w:rPr>
          <w:lang w:val="en-ZA"/>
        </w:rPr>
        <w:t xml:space="preserve"> Task appears in task list.</w:t>
      </w:r>
    </w:p>
    <w:p w14:paraId="1D55CB1F" w14:textId="77777777" w:rsidR="00F61829" w:rsidRPr="00F61829" w:rsidRDefault="00F61829" w:rsidP="00F61829">
      <w:pPr>
        <w:rPr>
          <w:b/>
          <w:bCs/>
          <w:lang w:val="en-ZA"/>
        </w:rPr>
      </w:pPr>
      <w:r w:rsidRPr="00F61829">
        <w:rPr>
          <w:b/>
          <w:bCs/>
          <w:lang w:val="en-ZA"/>
        </w:rPr>
        <w:t>Use case: Delete task</w:t>
      </w:r>
    </w:p>
    <w:p w14:paraId="7F5E2645" w14:textId="77777777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Actor:</w:t>
      </w:r>
      <w:r w:rsidRPr="00F61829">
        <w:rPr>
          <w:lang w:val="en-ZA"/>
        </w:rPr>
        <w:t xml:space="preserve"> Learner</w:t>
      </w:r>
    </w:p>
    <w:p w14:paraId="59EF263E" w14:textId="77777777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Precondition:</w:t>
      </w:r>
      <w:r w:rsidRPr="00F61829">
        <w:rPr>
          <w:lang w:val="en-ZA"/>
        </w:rPr>
        <w:t xml:space="preserve"> Task exists.</w:t>
      </w:r>
    </w:p>
    <w:p w14:paraId="469AF80F" w14:textId="77777777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Steps</w:t>
      </w:r>
    </w:p>
    <w:p w14:paraId="422B21A1" w14:textId="77777777" w:rsidR="00F61829" w:rsidRPr="00F61829" w:rsidRDefault="00F61829" w:rsidP="00F61829">
      <w:pPr>
        <w:numPr>
          <w:ilvl w:val="0"/>
          <w:numId w:val="6"/>
        </w:numPr>
        <w:rPr>
          <w:lang w:val="en-ZA"/>
        </w:rPr>
      </w:pPr>
      <w:r w:rsidRPr="00F61829">
        <w:rPr>
          <w:lang w:val="en-ZA"/>
        </w:rPr>
        <w:t>Select Delete.</w:t>
      </w:r>
    </w:p>
    <w:p w14:paraId="0BB5F096" w14:textId="77777777" w:rsidR="00F61829" w:rsidRPr="00F61829" w:rsidRDefault="00F61829" w:rsidP="00F61829">
      <w:pPr>
        <w:numPr>
          <w:ilvl w:val="0"/>
          <w:numId w:val="6"/>
        </w:numPr>
        <w:rPr>
          <w:lang w:val="en-ZA"/>
        </w:rPr>
      </w:pPr>
      <w:r w:rsidRPr="00F61829">
        <w:rPr>
          <w:lang w:val="en-ZA"/>
        </w:rPr>
        <w:t>Confirmation dialog appears.</w:t>
      </w:r>
    </w:p>
    <w:p w14:paraId="5DDB6ED3" w14:textId="77777777" w:rsidR="00F61829" w:rsidRPr="00F61829" w:rsidRDefault="00F61829" w:rsidP="00F61829">
      <w:pPr>
        <w:numPr>
          <w:ilvl w:val="0"/>
          <w:numId w:val="6"/>
        </w:numPr>
        <w:rPr>
          <w:lang w:val="en-ZA"/>
        </w:rPr>
      </w:pPr>
      <w:r w:rsidRPr="00F61829">
        <w:rPr>
          <w:lang w:val="en-ZA"/>
        </w:rPr>
        <w:lastRenderedPageBreak/>
        <w:t>Confirm deletion.</w:t>
      </w:r>
    </w:p>
    <w:p w14:paraId="463787AB" w14:textId="77777777" w:rsidR="00F61829" w:rsidRPr="00F61829" w:rsidRDefault="00F61829" w:rsidP="00F61829">
      <w:pPr>
        <w:numPr>
          <w:ilvl w:val="0"/>
          <w:numId w:val="6"/>
        </w:numPr>
        <w:rPr>
          <w:lang w:val="en-ZA"/>
        </w:rPr>
      </w:pPr>
      <w:r w:rsidRPr="00F61829">
        <w:rPr>
          <w:lang w:val="en-ZA"/>
        </w:rPr>
        <w:t>Firebase removes task.</w:t>
      </w:r>
    </w:p>
    <w:p w14:paraId="5B5C7DFE" w14:textId="77777777" w:rsidR="00F61829" w:rsidRPr="00F61829" w:rsidRDefault="00F61829" w:rsidP="00F61829">
      <w:pPr>
        <w:numPr>
          <w:ilvl w:val="0"/>
          <w:numId w:val="6"/>
        </w:numPr>
        <w:rPr>
          <w:lang w:val="en-ZA"/>
        </w:rPr>
      </w:pPr>
      <w:r w:rsidRPr="00F61829">
        <w:rPr>
          <w:lang w:val="en-ZA"/>
        </w:rPr>
        <w:t>Dashboard updates.</w:t>
      </w:r>
    </w:p>
    <w:p w14:paraId="065A4F12" w14:textId="77777777" w:rsidR="00F61829" w:rsidRPr="00F61829" w:rsidRDefault="00F61829" w:rsidP="00F61829">
      <w:pPr>
        <w:rPr>
          <w:lang w:val="en-ZA"/>
        </w:rPr>
      </w:pPr>
      <w:r w:rsidRPr="00F61829">
        <w:rPr>
          <w:b/>
          <w:bCs/>
          <w:lang w:val="en-ZA"/>
        </w:rPr>
        <w:t>Postcondition:</w:t>
      </w:r>
      <w:r w:rsidRPr="00F61829">
        <w:rPr>
          <w:lang w:val="en-ZA"/>
        </w:rPr>
        <w:t xml:space="preserve"> Task no longer exists.</w:t>
      </w:r>
    </w:p>
    <w:p w14:paraId="093E2840" w14:textId="77777777" w:rsidR="00F61829" w:rsidRDefault="00F61829" w:rsidP="00444FEA"/>
    <w:p w14:paraId="5A88A7C8" w14:textId="6D5AEB42" w:rsidR="00444FEA" w:rsidRDefault="00F61829" w:rsidP="00444FEA">
      <w:r>
        <w:rPr>
          <w:b/>
          <w:bCs/>
          <w:sz w:val="28"/>
          <w:szCs w:val="28"/>
        </w:rPr>
        <w:t xml:space="preserve">In theory what the student does in summary </w:t>
      </w:r>
      <w:r w:rsidR="00444FEA" w:rsidRPr="1DAAB408">
        <w:rPr>
          <w:b/>
          <w:bCs/>
          <w:sz w:val="28"/>
          <w:szCs w:val="28"/>
        </w:rPr>
        <w:t xml:space="preserve">: </w:t>
      </w:r>
    </w:p>
    <w:p w14:paraId="479989EF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Register account </w:t>
      </w:r>
    </w:p>
    <w:p w14:paraId="684D6D57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Login </w:t>
      </w:r>
    </w:p>
    <w:p w14:paraId="7D68826F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View Learner Dashboard </w:t>
      </w:r>
    </w:p>
    <w:p w14:paraId="2D60E8BE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View announcements </w:t>
      </w:r>
    </w:p>
    <w:p w14:paraId="79CD83C8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Submit support requests </w:t>
      </w:r>
    </w:p>
    <w:p w14:paraId="5C4589CA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View request status </w:t>
      </w:r>
    </w:p>
    <w:p w14:paraId="72C3E737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Update Profile </w:t>
      </w:r>
    </w:p>
    <w:p w14:paraId="608A2B34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Upload documents </w:t>
      </w:r>
    </w:p>
    <w:p w14:paraId="2FA85E68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Manage own tasks </w:t>
      </w:r>
    </w:p>
    <w:p w14:paraId="693A8090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Play mini-coding game </w:t>
      </w:r>
    </w:p>
    <w:p w14:paraId="04630AC7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Print progress summary </w:t>
      </w:r>
    </w:p>
    <w:p w14:paraId="66A12E6F" w14:textId="77777777" w:rsidR="00444FEA" w:rsidRDefault="00444FEA" w:rsidP="00444F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Logout </w:t>
      </w:r>
    </w:p>
    <w:p w14:paraId="507F56BA" w14:textId="77777777" w:rsidR="00444FEA" w:rsidRDefault="00444FEA" w:rsidP="00444FEA">
      <w:pPr>
        <w:pStyle w:val="ListParagraph"/>
        <w:rPr>
          <w:sz w:val="28"/>
          <w:szCs w:val="28"/>
        </w:rPr>
      </w:pPr>
    </w:p>
    <w:p w14:paraId="402F07D2" w14:textId="77777777" w:rsidR="00444FEA" w:rsidRDefault="00444FEA" w:rsidP="00444FEA">
      <w:r w:rsidRPr="1DAAB408">
        <w:rPr>
          <w:b/>
          <w:bCs/>
          <w:sz w:val="28"/>
          <w:szCs w:val="28"/>
        </w:rPr>
        <w:t>Assessor Use Cases:</w:t>
      </w:r>
    </w:p>
    <w:p w14:paraId="674BCC7E" w14:textId="77777777" w:rsidR="00444FEA" w:rsidRDefault="00444FEA" w:rsidP="00444F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Login </w:t>
      </w:r>
    </w:p>
    <w:p w14:paraId="61F0E95E" w14:textId="77777777" w:rsidR="00444FEA" w:rsidRDefault="00444FEA" w:rsidP="00444F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1DAAB408">
        <w:rPr>
          <w:sz w:val="28"/>
          <w:szCs w:val="28"/>
        </w:rPr>
        <w:t>View student information</w:t>
      </w:r>
    </w:p>
    <w:p w14:paraId="7235B50E" w14:textId="77777777" w:rsidR="00444FEA" w:rsidRDefault="00444FEA" w:rsidP="00444F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Manage announcements </w:t>
      </w:r>
    </w:p>
    <w:p w14:paraId="116FC83C" w14:textId="77777777" w:rsidR="00444FEA" w:rsidRDefault="00444FEA" w:rsidP="00444F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View documents </w:t>
      </w:r>
    </w:p>
    <w:p w14:paraId="086159E0" w14:textId="77777777" w:rsidR="00444FEA" w:rsidRDefault="00444FEA" w:rsidP="00444F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1DAAB408">
        <w:rPr>
          <w:sz w:val="28"/>
          <w:szCs w:val="28"/>
        </w:rPr>
        <w:t>View support requests</w:t>
      </w:r>
    </w:p>
    <w:p w14:paraId="19C1A312" w14:textId="77777777" w:rsidR="00444FEA" w:rsidRDefault="00444FEA" w:rsidP="00444F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Update support request status </w:t>
      </w:r>
    </w:p>
    <w:p w14:paraId="0CFD1A1C" w14:textId="77777777" w:rsidR="00AA3E9A" w:rsidRDefault="00AA3E9A"/>
    <w:p w14:paraId="7CD49501" w14:textId="21C7FE07" w:rsidR="00444FEA" w:rsidRPr="00AA3E9A" w:rsidRDefault="00444FEA">
      <w:r>
        <w:rPr>
          <w:noProof/>
          <w14:ligatures w14:val="standardContextual"/>
        </w:rPr>
        <w:lastRenderedPageBreak/>
        <w:drawing>
          <wp:inline distT="0" distB="0" distL="0" distR="0" wp14:anchorId="106909C5" wp14:editId="2BB42C85">
            <wp:extent cx="6452460" cy="4406265"/>
            <wp:effectExtent l="0" t="0" r="0" b="635"/>
            <wp:docPr id="14229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66959" name="Picture 14229669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879" cy="442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FEA" w:rsidRPr="00AA3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F31BC"/>
    <w:multiLevelType w:val="multilevel"/>
    <w:tmpl w:val="5120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44A49"/>
    <w:multiLevelType w:val="multilevel"/>
    <w:tmpl w:val="2788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B2680"/>
    <w:multiLevelType w:val="hybridMultilevel"/>
    <w:tmpl w:val="FFFFFFFF"/>
    <w:lvl w:ilvl="0" w:tplc="57AE4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21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8A8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8E6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D80D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1E9B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0A2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BEE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E88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45099"/>
    <w:multiLevelType w:val="multilevel"/>
    <w:tmpl w:val="9324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D7998"/>
    <w:multiLevelType w:val="hybridMultilevel"/>
    <w:tmpl w:val="FFFFFFFF"/>
    <w:lvl w:ilvl="0" w:tplc="2B1C3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A0FB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241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2E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14A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C43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44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6E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B2C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4EB80"/>
    <w:multiLevelType w:val="hybridMultilevel"/>
    <w:tmpl w:val="FFFFFFFF"/>
    <w:lvl w:ilvl="0" w:tplc="1A408952">
      <w:start w:val="1"/>
      <w:numFmt w:val="decimal"/>
      <w:lvlText w:val="%1."/>
      <w:lvlJc w:val="left"/>
      <w:pPr>
        <w:ind w:left="360" w:hanging="360"/>
      </w:pPr>
    </w:lvl>
    <w:lvl w:ilvl="1" w:tplc="7DC2F38A">
      <w:start w:val="1"/>
      <w:numFmt w:val="lowerLetter"/>
      <w:lvlText w:val="%2."/>
      <w:lvlJc w:val="left"/>
      <w:pPr>
        <w:ind w:left="1080" w:hanging="360"/>
      </w:pPr>
    </w:lvl>
    <w:lvl w:ilvl="2" w:tplc="9D14AF64">
      <w:start w:val="1"/>
      <w:numFmt w:val="lowerRoman"/>
      <w:lvlText w:val="%3."/>
      <w:lvlJc w:val="right"/>
      <w:pPr>
        <w:ind w:left="1800" w:hanging="180"/>
      </w:pPr>
    </w:lvl>
    <w:lvl w:ilvl="3" w:tplc="37E6D3E2">
      <w:start w:val="1"/>
      <w:numFmt w:val="decimal"/>
      <w:lvlText w:val="%4."/>
      <w:lvlJc w:val="left"/>
      <w:pPr>
        <w:ind w:left="2520" w:hanging="360"/>
      </w:pPr>
    </w:lvl>
    <w:lvl w:ilvl="4" w:tplc="2CE6C646">
      <w:start w:val="1"/>
      <w:numFmt w:val="lowerLetter"/>
      <w:lvlText w:val="%5."/>
      <w:lvlJc w:val="left"/>
      <w:pPr>
        <w:ind w:left="3240" w:hanging="360"/>
      </w:pPr>
    </w:lvl>
    <w:lvl w:ilvl="5" w:tplc="0F8E2F5C">
      <w:start w:val="1"/>
      <w:numFmt w:val="lowerRoman"/>
      <w:lvlText w:val="%6."/>
      <w:lvlJc w:val="right"/>
      <w:pPr>
        <w:ind w:left="3960" w:hanging="180"/>
      </w:pPr>
    </w:lvl>
    <w:lvl w:ilvl="6" w:tplc="4350A38A">
      <w:start w:val="1"/>
      <w:numFmt w:val="decimal"/>
      <w:lvlText w:val="%7."/>
      <w:lvlJc w:val="left"/>
      <w:pPr>
        <w:ind w:left="4680" w:hanging="360"/>
      </w:pPr>
    </w:lvl>
    <w:lvl w:ilvl="7" w:tplc="9426143E">
      <w:start w:val="1"/>
      <w:numFmt w:val="lowerLetter"/>
      <w:lvlText w:val="%8."/>
      <w:lvlJc w:val="left"/>
      <w:pPr>
        <w:ind w:left="5400" w:hanging="360"/>
      </w:pPr>
    </w:lvl>
    <w:lvl w:ilvl="8" w:tplc="D0FE1CBC">
      <w:start w:val="1"/>
      <w:numFmt w:val="lowerRoman"/>
      <w:lvlText w:val="%9."/>
      <w:lvlJc w:val="right"/>
      <w:pPr>
        <w:ind w:left="6120" w:hanging="180"/>
      </w:pPr>
    </w:lvl>
  </w:abstractNum>
  <w:num w:numId="1" w16cid:durableId="1252621949">
    <w:abstractNumId w:val="2"/>
  </w:num>
  <w:num w:numId="2" w16cid:durableId="1996955858">
    <w:abstractNumId w:val="5"/>
  </w:num>
  <w:num w:numId="3" w16cid:durableId="710156445">
    <w:abstractNumId w:val="4"/>
  </w:num>
  <w:num w:numId="4" w16cid:durableId="2083290304">
    <w:abstractNumId w:val="1"/>
  </w:num>
  <w:num w:numId="5" w16cid:durableId="932249986">
    <w:abstractNumId w:val="3"/>
  </w:num>
  <w:num w:numId="6" w16cid:durableId="9014498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EA"/>
    <w:rsid w:val="000C075F"/>
    <w:rsid w:val="00444FEA"/>
    <w:rsid w:val="00AA3E9A"/>
    <w:rsid w:val="00F6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E087F7"/>
  <w15:chartTrackingRefBased/>
  <w15:docId w15:val="{16FB9E75-971B-C44A-9CEA-66AA4EBC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EA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Documents/Learner-Support-Portal/Docs/User%20Case%20Java%20Projec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 Case Java Project.dotx</Template>
  <TotalTime>5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Kenneth Gurure</cp:lastModifiedBy>
  <cp:revision>2</cp:revision>
  <dcterms:created xsi:type="dcterms:W3CDTF">2026-08-08T19:58:00Z</dcterms:created>
  <dcterms:modified xsi:type="dcterms:W3CDTF">2026-08-08T20:41:00Z</dcterms:modified>
</cp:coreProperties>
</file>