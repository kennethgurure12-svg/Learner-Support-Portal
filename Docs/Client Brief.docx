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9E3FF" w14:textId="77777777" w:rsidR="003E0626" w:rsidRDefault="003E0626">
      <w:pPr>
        <w:rPr>
          <w:b/>
          <w:bCs/>
          <w:sz w:val="36"/>
          <w:szCs w:val="36"/>
          <w:u w:val="single"/>
          <w:lang w:val="en-US"/>
        </w:rPr>
      </w:pPr>
      <w:r w:rsidRPr="003E0626">
        <w:rPr>
          <w:b/>
          <w:bCs/>
          <w:sz w:val="36"/>
          <w:szCs w:val="36"/>
          <w:u w:val="single"/>
          <w:lang w:val="en-US"/>
        </w:rPr>
        <w:t xml:space="preserve">Client Brief </w:t>
      </w:r>
    </w:p>
    <w:p w14:paraId="30541833" w14:textId="77777777" w:rsidR="00AE222E" w:rsidRPr="00AE222E" w:rsidRDefault="00AE222E" w:rsidP="00AE222E">
      <w:pPr>
        <w:rPr>
          <w:b/>
          <w:bCs/>
        </w:rPr>
      </w:pPr>
      <w:r w:rsidRPr="00AE222E">
        <w:rPr>
          <w:b/>
          <w:bCs/>
        </w:rPr>
        <w:t>Client brief</w:t>
      </w:r>
    </w:p>
    <w:p w14:paraId="2531389E" w14:textId="77777777" w:rsidR="00AE222E" w:rsidRPr="00AE222E" w:rsidRDefault="00AE222E" w:rsidP="00AE222E">
      <w:pPr>
        <w:rPr>
          <w:b/>
          <w:bCs/>
        </w:rPr>
      </w:pPr>
      <w:r w:rsidRPr="00AE222E">
        <w:rPr>
          <w:b/>
          <w:bCs/>
        </w:rPr>
        <w:t>Project title</w:t>
      </w:r>
    </w:p>
    <w:p w14:paraId="6C55C1F0" w14:textId="77777777" w:rsidR="00AE222E" w:rsidRPr="00AE222E" w:rsidRDefault="00AE222E" w:rsidP="00AE222E">
      <w:proofErr w:type="spellStart"/>
      <w:r w:rsidRPr="00AE222E">
        <w:t>SkillsTrack</w:t>
      </w:r>
      <w:proofErr w:type="spellEnd"/>
      <w:r w:rsidRPr="00AE222E">
        <w:t xml:space="preserve"> Learner Support Portal</w:t>
      </w:r>
    </w:p>
    <w:p w14:paraId="30FE0B66" w14:textId="77777777" w:rsidR="00AE222E" w:rsidRPr="00AE222E" w:rsidRDefault="00AE222E" w:rsidP="00AE222E">
      <w:pPr>
        <w:rPr>
          <w:b/>
          <w:bCs/>
        </w:rPr>
      </w:pPr>
      <w:r w:rsidRPr="00AE222E">
        <w:rPr>
          <w:b/>
          <w:bCs/>
        </w:rPr>
        <w:t>Client</w:t>
      </w:r>
    </w:p>
    <w:p w14:paraId="1D082199" w14:textId="77777777" w:rsidR="00AE222E" w:rsidRPr="00AE222E" w:rsidRDefault="00AE222E" w:rsidP="00AE222E">
      <w:proofErr w:type="spellStart"/>
      <w:r w:rsidRPr="00AE222E">
        <w:t>SkillsTrack</w:t>
      </w:r>
      <w:proofErr w:type="spellEnd"/>
      <w:r w:rsidRPr="00AE222E">
        <w:t xml:space="preserve"> Training Centre</w:t>
      </w:r>
    </w:p>
    <w:p w14:paraId="5BFDA061" w14:textId="77777777" w:rsidR="00AE222E" w:rsidRPr="00AE222E" w:rsidRDefault="00AE222E" w:rsidP="00AE222E">
      <w:pPr>
        <w:rPr>
          <w:b/>
          <w:bCs/>
        </w:rPr>
      </w:pPr>
      <w:r w:rsidRPr="00AE222E">
        <w:rPr>
          <w:b/>
          <w:bCs/>
        </w:rPr>
        <w:t>Background</w:t>
      </w:r>
    </w:p>
    <w:p w14:paraId="2BFE931D" w14:textId="77777777" w:rsidR="00AE222E" w:rsidRPr="00AE222E" w:rsidRDefault="00AE222E" w:rsidP="00AE222E">
      <w:r w:rsidRPr="00AE222E">
        <w:t>The training centre currently manages learner tasks, support bookings, progress records, and learning resources across multiple documents and messaging platforms. This makes it difficult for learners to stay organised and for assessors to monitor learner progress.</w:t>
      </w:r>
    </w:p>
    <w:p w14:paraId="605E8C43" w14:textId="77777777" w:rsidR="00AE222E" w:rsidRPr="00AE222E" w:rsidRDefault="00AE222E" w:rsidP="00AE222E">
      <w:pPr>
        <w:rPr>
          <w:b/>
          <w:bCs/>
        </w:rPr>
      </w:pPr>
      <w:r w:rsidRPr="00AE222E">
        <w:rPr>
          <w:b/>
          <w:bCs/>
        </w:rPr>
        <w:t>Problem statement</w:t>
      </w:r>
    </w:p>
    <w:p w14:paraId="2637C02E" w14:textId="77777777" w:rsidR="00AE222E" w:rsidRPr="00AE222E" w:rsidRDefault="00AE222E" w:rsidP="00AE222E">
      <w:r w:rsidRPr="00AE222E">
        <w:t>The client needs a browser-based Learner Support Portal that allows learners to manage their work in one place while giving assessors visibility of learner activity and support requests.</w:t>
      </w:r>
    </w:p>
    <w:p w14:paraId="43D47662" w14:textId="77777777" w:rsidR="00AE222E" w:rsidRPr="00AE222E" w:rsidRDefault="00AE222E" w:rsidP="00AE222E">
      <w:pPr>
        <w:rPr>
          <w:b/>
          <w:bCs/>
        </w:rPr>
      </w:pPr>
      <w:r w:rsidRPr="00AE222E">
        <w:rPr>
          <w:b/>
          <w:bCs/>
        </w:rPr>
        <w:t>Project objectives</w:t>
      </w:r>
    </w:p>
    <w:p w14:paraId="48CE66FE" w14:textId="77777777" w:rsidR="00AE222E" w:rsidRPr="00AE222E" w:rsidRDefault="00AE222E" w:rsidP="00AE222E">
      <w:pPr>
        <w:numPr>
          <w:ilvl w:val="0"/>
          <w:numId w:val="4"/>
        </w:numPr>
      </w:pPr>
      <w:r w:rsidRPr="00AE222E">
        <w:t>Allow users to register and sign in.</w:t>
      </w:r>
    </w:p>
    <w:p w14:paraId="3151EC80" w14:textId="77777777" w:rsidR="00AE222E" w:rsidRPr="00AE222E" w:rsidRDefault="00AE222E" w:rsidP="00AE222E">
      <w:pPr>
        <w:numPr>
          <w:ilvl w:val="0"/>
          <w:numId w:val="4"/>
        </w:numPr>
      </w:pPr>
      <w:r w:rsidRPr="00AE222E">
        <w:t>Manage learning tasks.</w:t>
      </w:r>
    </w:p>
    <w:p w14:paraId="2EEAB641" w14:textId="77777777" w:rsidR="00AE222E" w:rsidRPr="00AE222E" w:rsidRDefault="00AE222E" w:rsidP="00AE222E">
      <w:pPr>
        <w:numPr>
          <w:ilvl w:val="0"/>
          <w:numId w:val="4"/>
        </w:numPr>
      </w:pPr>
      <w:r w:rsidRPr="00AE222E">
        <w:t>Book support sessions.</w:t>
      </w:r>
    </w:p>
    <w:p w14:paraId="7D5EA796" w14:textId="77777777" w:rsidR="00AE222E" w:rsidRPr="00AE222E" w:rsidRDefault="00AE222E" w:rsidP="00AE222E">
      <w:pPr>
        <w:numPr>
          <w:ilvl w:val="0"/>
          <w:numId w:val="4"/>
        </w:numPr>
      </w:pPr>
      <w:r w:rsidRPr="00AE222E">
        <w:t>Track learning progress.</w:t>
      </w:r>
    </w:p>
    <w:p w14:paraId="33502CBD" w14:textId="77777777" w:rsidR="00AE222E" w:rsidRPr="00AE222E" w:rsidRDefault="00AE222E" w:rsidP="00AE222E">
      <w:pPr>
        <w:numPr>
          <w:ilvl w:val="0"/>
          <w:numId w:val="4"/>
        </w:numPr>
      </w:pPr>
      <w:r w:rsidRPr="00AE222E">
        <w:t>Access learning resources.</w:t>
      </w:r>
    </w:p>
    <w:p w14:paraId="25D12342" w14:textId="77777777" w:rsidR="00AE222E" w:rsidRPr="00AE222E" w:rsidRDefault="00AE222E" w:rsidP="00AE222E">
      <w:pPr>
        <w:numPr>
          <w:ilvl w:val="0"/>
          <w:numId w:val="4"/>
        </w:numPr>
      </w:pPr>
      <w:r w:rsidRPr="00AE222E">
        <w:t>Play a JavaScript mini-game.</w:t>
      </w:r>
    </w:p>
    <w:p w14:paraId="63425139" w14:textId="77777777" w:rsidR="00AE222E" w:rsidRPr="00AE222E" w:rsidRDefault="00AE222E" w:rsidP="00AE222E">
      <w:pPr>
        <w:numPr>
          <w:ilvl w:val="0"/>
          <w:numId w:val="4"/>
        </w:numPr>
      </w:pPr>
      <w:r w:rsidRPr="00AE222E">
        <w:t>Store data in Firebase.</w:t>
      </w:r>
    </w:p>
    <w:p w14:paraId="0232E508" w14:textId="77777777" w:rsidR="00AE222E" w:rsidRPr="00AE222E" w:rsidRDefault="00AE222E" w:rsidP="00AE222E">
      <w:pPr>
        <w:numPr>
          <w:ilvl w:val="0"/>
          <w:numId w:val="4"/>
        </w:numPr>
      </w:pPr>
      <w:r w:rsidRPr="00AE222E">
        <w:t>Allow team collaboration through GitHub.</w:t>
      </w:r>
    </w:p>
    <w:p w14:paraId="758917E7" w14:textId="77777777" w:rsidR="00AE222E" w:rsidRPr="00AE222E" w:rsidRDefault="00AE222E" w:rsidP="00AE222E">
      <w:pPr>
        <w:rPr>
          <w:b/>
          <w:bCs/>
        </w:rPr>
      </w:pPr>
      <w:r w:rsidRPr="00AE222E">
        <w:rPr>
          <w:b/>
          <w:bCs/>
        </w:rPr>
        <w:t>Target users</w:t>
      </w:r>
    </w:p>
    <w:p w14:paraId="2766FB5F" w14:textId="77777777" w:rsidR="00AE222E" w:rsidRPr="00AE222E" w:rsidRDefault="00AE222E" w:rsidP="00AE222E">
      <w:pPr>
        <w:rPr>
          <w:b/>
          <w:bCs/>
        </w:rPr>
      </w:pPr>
      <w:r w:rsidRPr="00AE222E">
        <w:rPr>
          <w:b/>
          <w:bCs/>
        </w:rPr>
        <w:t>Learners</w:t>
      </w:r>
    </w:p>
    <w:p w14:paraId="34C63F0F" w14:textId="77777777" w:rsidR="00AE222E" w:rsidRPr="00AE222E" w:rsidRDefault="00AE222E" w:rsidP="00AE222E">
      <w:pPr>
        <w:numPr>
          <w:ilvl w:val="0"/>
          <w:numId w:val="5"/>
        </w:numPr>
      </w:pPr>
      <w:r w:rsidRPr="00AE222E">
        <w:t>Register and log in.</w:t>
      </w:r>
    </w:p>
    <w:p w14:paraId="346DEA3B" w14:textId="77777777" w:rsidR="00AE222E" w:rsidRPr="00AE222E" w:rsidRDefault="00AE222E" w:rsidP="00AE222E">
      <w:pPr>
        <w:numPr>
          <w:ilvl w:val="0"/>
          <w:numId w:val="5"/>
        </w:numPr>
      </w:pPr>
      <w:r w:rsidRPr="00AE222E">
        <w:t>Create and manage tasks.</w:t>
      </w:r>
    </w:p>
    <w:p w14:paraId="77BFB3B8" w14:textId="77777777" w:rsidR="00AE222E" w:rsidRPr="00AE222E" w:rsidRDefault="00AE222E" w:rsidP="00AE222E">
      <w:pPr>
        <w:numPr>
          <w:ilvl w:val="0"/>
          <w:numId w:val="5"/>
        </w:numPr>
      </w:pPr>
      <w:r w:rsidRPr="00AE222E">
        <w:t>Book support sessions.</w:t>
      </w:r>
    </w:p>
    <w:p w14:paraId="105E9554" w14:textId="77777777" w:rsidR="00AE222E" w:rsidRPr="00AE222E" w:rsidRDefault="00AE222E" w:rsidP="00AE222E">
      <w:pPr>
        <w:numPr>
          <w:ilvl w:val="0"/>
          <w:numId w:val="5"/>
        </w:numPr>
      </w:pPr>
      <w:r w:rsidRPr="00AE222E">
        <w:lastRenderedPageBreak/>
        <w:t>View progress.</w:t>
      </w:r>
    </w:p>
    <w:p w14:paraId="1793782E" w14:textId="77777777" w:rsidR="00AE222E" w:rsidRPr="00AE222E" w:rsidRDefault="00AE222E" w:rsidP="00AE222E">
      <w:pPr>
        <w:numPr>
          <w:ilvl w:val="0"/>
          <w:numId w:val="5"/>
        </w:numPr>
      </w:pPr>
      <w:r w:rsidRPr="00AE222E">
        <w:t>Use learning resources.</w:t>
      </w:r>
    </w:p>
    <w:p w14:paraId="0F764D30" w14:textId="77777777" w:rsidR="00AE222E" w:rsidRPr="00AE222E" w:rsidRDefault="00AE222E" w:rsidP="00AE222E">
      <w:pPr>
        <w:numPr>
          <w:ilvl w:val="0"/>
          <w:numId w:val="5"/>
        </w:numPr>
      </w:pPr>
      <w:r w:rsidRPr="00AE222E">
        <w:t>Play the mini-game.</w:t>
      </w:r>
    </w:p>
    <w:p w14:paraId="487BE10F" w14:textId="77777777" w:rsidR="00AE222E" w:rsidRPr="00AE222E" w:rsidRDefault="00AE222E" w:rsidP="00AE222E">
      <w:pPr>
        <w:rPr>
          <w:b/>
          <w:bCs/>
        </w:rPr>
      </w:pPr>
      <w:r w:rsidRPr="00AE222E">
        <w:rPr>
          <w:b/>
          <w:bCs/>
        </w:rPr>
        <w:t>Assessors</w:t>
      </w:r>
    </w:p>
    <w:p w14:paraId="5375E63F" w14:textId="77777777" w:rsidR="00AE222E" w:rsidRPr="00AE222E" w:rsidRDefault="00AE222E" w:rsidP="00AE222E">
      <w:pPr>
        <w:numPr>
          <w:ilvl w:val="0"/>
          <w:numId w:val="6"/>
        </w:numPr>
      </w:pPr>
      <w:r w:rsidRPr="00AE222E">
        <w:t>View support bookings.</w:t>
      </w:r>
    </w:p>
    <w:p w14:paraId="6D0EEB01" w14:textId="77777777" w:rsidR="00AE222E" w:rsidRPr="00AE222E" w:rsidRDefault="00AE222E" w:rsidP="00AE222E">
      <w:pPr>
        <w:numPr>
          <w:ilvl w:val="0"/>
          <w:numId w:val="6"/>
        </w:numPr>
      </w:pPr>
      <w:r w:rsidRPr="00AE222E">
        <w:t>Monitor learner activity.</w:t>
      </w:r>
    </w:p>
    <w:p w14:paraId="705A89AF" w14:textId="77777777" w:rsidR="00AE222E" w:rsidRPr="00AE222E" w:rsidRDefault="00AE222E" w:rsidP="00AE222E">
      <w:pPr>
        <w:numPr>
          <w:ilvl w:val="0"/>
          <w:numId w:val="6"/>
        </w:numPr>
      </w:pPr>
      <w:r w:rsidRPr="00AE222E">
        <w:t>Update booking status.</w:t>
      </w:r>
    </w:p>
    <w:p w14:paraId="5C60F662" w14:textId="77777777" w:rsidR="00AE222E" w:rsidRPr="00AE222E" w:rsidRDefault="00AE222E" w:rsidP="00AE222E">
      <w:pPr>
        <w:rPr>
          <w:b/>
          <w:bCs/>
        </w:rPr>
      </w:pPr>
      <w:r w:rsidRPr="00AE222E">
        <w:rPr>
          <w:b/>
          <w:bCs/>
        </w:rPr>
        <w:t>Project success criteria</w:t>
      </w:r>
    </w:p>
    <w:p w14:paraId="0ED8F887" w14:textId="77777777" w:rsidR="00AE222E" w:rsidRPr="00AE222E" w:rsidRDefault="00AE222E" w:rsidP="00AE222E">
      <w:r w:rsidRPr="00AE222E">
        <w:t>The portal will be considered successful if learners can successfully manage their tasks, view progress calculations, and submit support bookings while all data is stored and retrieved from Firebase.</w:t>
      </w:r>
    </w:p>
    <w:p w14:paraId="3EB01D4A" w14:textId="77777777" w:rsidR="00AE222E" w:rsidRPr="00AE222E" w:rsidRDefault="00AE222E">
      <w:pPr>
        <w:rPr>
          <w:lang w:val="en-US"/>
        </w:rPr>
      </w:pPr>
    </w:p>
    <w:p w14:paraId="173C97BD" w14:textId="77777777" w:rsidR="003E0626" w:rsidRPr="003E0626" w:rsidRDefault="003E0626">
      <w:pPr>
        <w:rPr>
          <w:sz w:val="36"/>
          <w:szCs w:val="36"/>
          <w:lang w:val="en-US"/>
        </w:rPr>
      </w:pPr>
    </w:p>
    <w:sectPr w:rsidR="003E0626" w:rsidRPr="003E0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8529C"/>
    <w:multiLevelType w:val="multilevel"/>
    <w:tmpl w:val="D2E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0EE"/>
    <w:multiLevelType w:val="multilevel"/>
    <w:tmpl w:val="34BC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79C7"/>
    <w:multiLevelType w:val="multilevel"/>
    <w:tmpl w:val="4C2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507B7"/>
    <w:multiLevelType w:val="multilevel"/>
    <w:tmpl w:val="361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D79EC"/>
    <w:multiLevelType w:val="multilevel"/>
    <w:tmpl w:val="2F9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15B16"/>
    <w:multiLevelType w:val="multilevel"/>
    <w:tmpl w:val="573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09214">
    <w:abstractNumId w:val="5"/>
  </w:num>
  <w:num w:numId="2" w16cid:durableId="2011562645">
    <w:abstractNumId w:val="2"/>
  </w:num>
  <w:num w:numId="3" w16cid:durableId="844904727">
    <w:abstractNumId w:val="3"/>
  </w:num>
  <w:num w:numId="4" w16cid:durableId="1168669844">
    <w:abstractNumId w:val="0"/>
  </w:num>
  <w:num w:numId="5" w16cid:durableId="200552776">
    <w:abstractNumId w:val="1"/>
  </w:num>
  <w:num w:numId="6" w16cid:durableId="177871323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2E"/>
    <w:rsid w:val="000C075F"/>
    <w:rsid w:val="002D5654"/>
    <w:rsid w:val="003E0626"/>
    <w:rsid w:val="00AE22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DD78E5F"/>
  <w15:chartTrackingRefBased/>
  <w15:docId w15:val="{497D6FFF-3609-BB4B-B811-671C3E91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26"/>
    <w:rPr>
      <w:rFonts w:eastAsiaTheme="majorEastAsia" w:cstheme="majorBidi"/>
      <w:color w:val="272727" w:themeColor="text1" w:themeTint="D8"/>
    </w:rPr>
  </w:style>
  <w:style w:type="paragraph" w:styleId="Title">
    <w:name w:val="Title"/>
    <w:basedOn w:val="Normal"/>
    <w:next w:val="Normal"/>
    <w:link w:val="TitleChar"/>
    <w:uiPriority w:val="10"/>
    <w:qFormat/>
    <w:rsid w:val="003E0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26"/>
    <w:pPr>
      <w:spacing w:before="160"/>
      <w:jc w:val="center"/>
    </w:pPr>
    <w:rPr>
      <w:i/>
      <w:iCs/>
      <w:color w:val="404040" w:themeColor="text1" w:themeTint="BF"/>
    </w:rPr>
  </w:style>
  <w:style w:type="character" w:customStyle="1" w:styleId="QuoteChar">
    <w:name w:val="Quote Char"/>
    <w:basedOn w:val="DefaultParagraphFont"/>
    <w:link w:val="Quote"/>
    <w:uiPriority w:val="29"/>
    <w:rsid w:val="003E0626"/>
    <w:rPr>
      <w:i/>
      <w:iCs/>
      <w:color w:val="404040" w:themeColor="text1" w:themeTint="BF"/>
    </w:rPr>
  </w:style>
  <w:style w:type="paragraph" w:styleId="ListParagraph">
    <w:name w:val="List Paragraph"/>
    <w:basedOn w:val="Normal"/>
    <w:uiPriority w:val="34"/>
    <w:qFormat/>
    <w:rsid w:val="003E0626"/>
    <w:pPr>
      <w:ind w:left="720"/>
      <w:contextualSpacing/>
    </w:pPr>
  </w:style>
  <w:style w:type="character" w:styleId="IntenseEmphasis">
    <w:name w:val="Intense Emphasis"/>
    <w:basedOn w:val="DefaultParagraphFont"/>
    <w:uiPriority w:val="21"/>
    <w:qFormat/>
    <w:rsid w:val="003E0626"/>
    <w:rPr>
      <w:i/>
      <w:iCs/>
      <w:color w:val="0F4761" w:themeColor="accent1" w:themeShade="BF"/>
    </w:rPr>
  </w:style>
  <w:style w:type="paragraph" w:styleId="IntenseQuote">
    <w:name w:val="Intense Quote"/>
    <w:basedOn w:val="Normal"/>
    <w:next w:val="Normal"/>
    <w:link w:val="IntenseQuoteChar"/>
    <w:uiPriority w:val="30"/>
    <w:qFormat/>
    <w:rsid w:val="003E0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626"/>
    <w:rPr>
      <w:i/>
      <w:iCs/>
      <w:color w:val="0F4761" w:themeColor="accent1" w:themeShade="BF"/>
    </w:rPr>
  </w:style>
  <w:style w:type="character" w:styleId="IntenseReference">
    <w:name w:val="Intense Reference"/>
    <w:basedOn w:val="DefaultParagraphFont"/>
    <w:uiPriority w:val="32"/>
    <w:qFormat/>
    <w:rsid w:val="003E06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Documents/Learner-Support-Portal/Docs/Client%20Brie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Client Brief.dotx</Template>
  <TotalTime>1</TotalTime>
  <Pages>2</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Kenneth Gurure</cp:lastModifiedBy>
  <cp:revision>1</cp:revision>
  <dcterms:created xsi:type="dcterms:W3CDTF">2026-08-08T20:19:00Z</dcterms:created>
  <dcterms:modified xsi:type="dcterms:W3CDTF">2026-08-08T20:20:00Z</dcterms:modified>
</cp:coreProperties>
</file>