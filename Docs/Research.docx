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C3AB24" w14:textId="77777777" w:rsidR="00CC4DDA" w:rsidRPr="00CC4DDA" w:rsidRDefault="00CC4DDA" w:rsidP="00CC4DDA">
      <w:pPr>
        <w:rPr>
          <w:b/>
          <w:bCs/>
          <w:sz w:val="36"/>
          <w:szCs w:val="36"/>
          <w:u w:val="single"/>
        </w:rPr>
      </w:pPr>
      <w:r w:rsidRPr="00CC4DDA">
        <w:rPr>
          <w:b/>
          <w:bCs/>
          <w:sz w:val="36"/>
          <w:szCs w:val="36"/>
          <w:u w:val="single"/>
        </w:rPr>
        <w:t>Research</w:t>
      </w:r>
    </w:p>
    <w:p w14:paraId="26892AF8" w14:textId="77777777" w:rsidR="00CC4DDA" w:rsidRPr="00CC4DDA" w:rsidRDefault="00CC4DDA" w:rsidP="00CC4DDA">
      <w:pPr>
        <w:rPr>
          <w:b/>
          <w:bCs/>
        </w:rPr>
      </w:pPr>
      <w:r w:rsidRPr="00CC4DDA">
        <w:rPr>
          <w:b/>
          <w:bCs/>
        </w:rPr>
        <w:t>JavaScript</w:t>
      </w:r>
    </w:p>
    <w:p w14:paraId="774229FB" w14:textId="77777777" w:rsidR="00CC4DDA" w:rsidRPr="00CC4DDA" w:rsidRDefault="00CC4DDA" w:rsidP="00CC4DDA">
      <w:r w:rsidRPr="00CC4DDA">
        <w:t>JavaScript will be used for application logic, form validation, task calculations, DOM manipulation, and interactive features.</w:t>
      </w:r>
    </w:p>
    <w:p w14:paraId="405183BC" w14:textId="77777777" w:rsidR="00CC4DDA" w:rsidRPr="00CC4DDA" w:rsidRDefault="00CC4DDA" w:rsidP="00CC4DDA">
      <w:pPr>
        <w:rPr>
          <w:b/>
          <w:bCs/>
        </w:rPr>
      </w:pPr>
      <w:r w:rsidRPr="00CC4DDA">
        <w:rPr>
          <w:b/>
          <w:bCs/>
        </w:rPr>
        <w:t>Firebase Authentication</w:t>
      </w:r>
    </w:p>
    <w:p w14:paraId="12379F63" w14:textId="77777777" w:rsidR="00CC4DDA" w:rsidRPr="00CC4DDA" w:rsidRDefault="00CC4DDA" w:rsidP="00CC4DDA">
      <w:r w:rsidRPr="00CC4DDA">
        <w:t>Firebase Authentication provides secure user registration and login without storing passwords manually.</w:t>
      </w:r>
    </w:p>
    <w:p w14:paraId="7AEA5581" w14:textId="77777777" w:rsidR="00CC4DDA" w:rsidRPr="00CC4DDA" w:rsidRDefault="00CC4DDA" w:rsidP="00CC4DDA">
      <w:pPr>
        <w:rPr>
          <w:b/>
          <w:bCs/>
        </w:rPr>
      </w:pPr>
      <w:r w:rsidRPr="00CC4DDA">
        <w:rPr>
          <w:b/>
          <w:bCs/>
        </w:rPr>
        <w:t>Firebase Realtime Database</w:t>
      </w:r>
    </w:p>
    <w:p w14:paraId="0ADF2D14" w14:textId="77777777" w:rsidR="00CC4DDA" w:rsidRPr="00CC4DDA" w:rsidRDefault="00CC4DDA" w:rsidP="00CC4DDA">
      <w:r w:rsidRPr="00CC4DDA">
        <w:t>Firebase will store:</w:t>
      </w:r>
    </w:p>
    <w:p w14:paraId="2ED10B71" w14:textId="77777777" w:rsidR="00CC4DDA" w:rsidRPr="00CC4DDA" w:rsidRDefault="00CC4DDA" w:rsidP="00CC4DDA">
      <w:pPr>
        <w:numPr>
          <w:ilvl w:val="0"/>
          <w:numId w:val="1"/>
        </w:numPr>
      </w:pPr>
      <w:r w:rsidRPr="00CC4DDA">
        <w:t>Users</w:t>
      </w:r>
    </w:p>
    <w:p w14:paraId="24B0CA37" w14:textId="77777777" w:rsidR="00CC4DDA" w:rsidRPr="00CC4DDA" w:rsidRDefault="00CC4DDA" w:rsidP="00CC4DDA">
      <w:pPr>
        <w:numPr>
          <w:ilvl w:val="0"/>
          <w:numId w:val="1"/>
        </w:numPr>
      </w:pPr>
      <w:r w:rsidRPr="00CC4DDA">
        <w:t>Tasks</w:t>
      </w:r>
    </w:p>
    <w:p w14:paraId="2D4A637E" w14:textId="77777777" w:rsidR="00CC4DDA" w:rsidRPr="00CC4DDA" w:rsidRDefault="00CC4DDA" w:rsidP="00CC4DDA">
      <w:pPr>
        <w:numPr>
          <w:ilvl w:val="0"/>
          <w:numId w:val="1"/>
        </w:numPr>
      </w:pPr>
      <w:r w:rsidRPr="00CC4DDA">
        <w:t>Bookings</w:t>
      </w:r>
    </w:p>
    <w:p w14:paraId="19D7A581" w14:textId="77777777" w:rsidR="00CC4DDA" w:rsidRPr="00CC4DDA" w:rsidRDefault="00CC4DDA" w:rsidP="00CC4DDA">
      <w:pPr>
        <w:numPr>
          <w:ilvl w:val="0"/>
          <w:numId w:val="1"/>
        </w:numPr>
      </w:pPr>
      <w:r w:rsidRPr="00CC4DDA">
        <w:t>Game scores</w:t>
      </w:r>
    </w:p>
    <w:p w14:paraId="00F4F958" w14:textId="77777777" w:rsidR="00CC4DDA" w:rsidRPr="00CC4DDA" w:rsidRDefault="00CC4DDA" w:rsidP="00CC4DDA">
      <w:pPr>
        <w:numPr>
          <w:ilvl w:val="0"/>
          <w:numId w:val="1"/>
        </w:numPr>
      </w:pPr>
      <w:r w:rsidRPr="00CC4DDA">
        <w:t>Learning resources</w:t>
      </w:r>
    </w:p>
    <w:p w14:paraId="510E5047" w14:textId="77777777" w:rsidR="00CC4DDA" w:rsidRPr="00CC4DDA" w:rsidRDefault="00CC4DDA" w:rsidP="00CC4DDA">
      <w:pPr>
        <w:rPr>
          <w:b/>
          <w:bCs/>
        </w:rPr>
      </w:pPr>
      <w:r w:rsidRPr="00CC4DDA">
        <w:rPr>
          <w:b/>
          <w:bCs/>
        </w:rPr>
        <w:t>Git and GitHub</w:t>
      </w:r>
    </w:p>
    <w:p w14:paraId="2D2A8D2F" w14:textId="77777777" w:rsidR="00CC4DDA" w:rsidRPr="00CC4DDA" w:rsidRDefault="00CC4DDA" w:rsidP="00CC4DDA">
      <w:r w:rsidRPr="00CC4DDA">
        <w:t>Git provides version control, while GitHub allows collaboration, pull requests, issue tracking, and repository management.</w:t>
      </w:r>
    </w:p>
    <w:p w14:paraId="54771DC3" w14:textId="77777777" w:rsidR="00CC4DDA" w:rsidRPr="00CC4DDA" w:rsidRDefault="00CC4DDA" w:rsidP="00CC4DDA">
      <w:pPr>
        <w:rPr>
          <w:b/>
          <w:bCs/>
        </w:rPr>
      </w:pPr>
      <w:r w:rsidRPr="00CC4DDA">
        <w:rPr>
          <w:b/>
          <w:bCs/>
        </w:rPr>
        <w:t>Responsive design</w:t>
      </w:r>
    </w:p>
    <w:p w14:paraId="78BDABEF" w14:textId="77777777" w:rsidR="00CC4DDA" w:rsidRPr="00CC4DDA" w:rsidRDefault="00CC4DDA" w:rsidP="00CC4DDA">
      <w:r w:rsidRPr="00CC4DDA">
        <w:t>The application will be designed to work on desktop, tablet, and mobile devices.</w:t>
      </w:r>
    </w:p>
    <w:p w14:paraId="1F79F7D2" w14:textId="77777777" w:rsidR="00CC4DDA" w:rsidRPr="00CC4DDA" w:rsidRDefault="00CC4DDA" w:rsidP="00CC4DDA">
      <w:pPr>
        <w:rPr>
          <w:b/>
          <w:bCs/>
        </w:rPr>
      </w:pPr>
      <w:r w:rsidRPr="00CC4DDA">
        <w:rPr>
          <w:b/>
          <w:bCs/>
        </w:rPr>
        <w:t>Security</w:t>
      </w:r>
    </w:p>
    <w:p w14:paraId="252500D8" w14:textId="77777777" w:rsidR="00CC4DDA" w:rsidRPr="00CC4DDA" w:rsidRDefault="00CC4DDA" w:rsidP="00CC4DDA">
      <w:r w:rsidRPr="00CC4DDA">
        <w:t>Passwords will not be stored in cookies or the database. Authentication will be managed through Firebase.</w:t>
      </w:r>
    </w:p>
    <w:p w14:paraId="5C63C7E0" w14:textId="77777777" w:rsidR="007968FB" w:rsidRPr="007968FB" w:rsidRDefault="007968FB">
      <w:pPr>
        <w:rPr>
          <w:lang w:val="en-US"/>
        </w:rPr>
      </w:pPr>
    </w:p>
    <w:sectPr w:rsidR="007968FB" w:rsidRPr="00796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5A0A88"/>
    <w:multiLevelType w:val="multilevel"/>
    <w:tmpl w:val="865C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7335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DDA"/>
    <w:rsid w:val="000C075F"/>
    <w:rsid w:val="007968FB"/>
    <w:rsid w:val="00CC4DDA"/>
    <w:rsid w:val="00DE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DBDDC1B"/>
  <w15:chartTrackingRefBased/>
  <w15:docId w15:val="{1D837AB9-E2F2-5F4D-AFFB-DD723E146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8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8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8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user/Documents/Learner-Support-Portal/Docs/Research%20Java%20Projec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Research Java Project.dotx</Template>
  <TotalTime>0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Kenneth Gurure</cp:lastModifiedBy>
  <cp:revision>1</cp:revision>
  <dcterms:created xsi:type="dcterms:W3CDTF">2026-08-08T20:25:00Z</dcterms:created>
  <dcterms:modified xsi:type="dcterms:W3CDTF">2026-08-08T20:25:00Z</dcterms:modified>
</cp:coreProperties>
</file>